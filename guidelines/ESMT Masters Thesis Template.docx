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7F7F6D" w14:textId="77777777" w:rsidR="007C08BF" w:rsidRDefault="007C08BF" w:rsidP="004D164E">
      <w:pPr>
        <w:ind w:right="-568"/>
      </w:pPr>
    </w:p>
    <w:p w14:paraId="7A4846AB" w14:textId="77777777" w:rsidR="007C08BF" w:rsidRDefault="007C08BF"/>
    <w:p w14:paraId="41CC18AA" w14:textId="77777777" w:rsidR="007C08BF" w:rsidRDefault="00382DE8"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931E300" wp14:editId="49DE54F6">
                <wp:simplePos x="0" y="0"/>
                <wp:positionH relativeFrom="column">
                  <wp:posOffset>-538480</wp:posOffset>
                </wp:positionH>
                <wp:positionV relativeFrom="paragraph">
                  <wp:posOffset>321310</wp:posOffset>
                </wp:positionV>
                <wp:extent cx="6490708" cy="8704804"/>
                <wp:effectExtent l="0" t="0" r="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0708" cy="8704804"/>
                          <a:chOff x="0" y="0"/>
                          <a:chExt cx="6490708" cy="8704804"/>
                        </a:xfrm>
                      </wpg:grpSpPr>
                      <wps:wsp>
                        <wps:cNvPr id="9" name="Text Box 9"/>
                        <wps:cNvSpPr txBox="1"/>
                        <wps:spPr>
                          <a:xfrm>
                            <a:off x="1721223" y="0"/>
                            <a:ext cx="2059200" cy="2556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BEB1EE" w14:textId="77777777" w:rsidR="007C08BF" w:rsidRPr="007C08BF" w:rsidRDefault="007C08BF">
                              <w:pPr>
                                <w:rPr>
                                  <w:b/>
                                  <w:bCs/>
                                  <w:color w:val="082862" w:themeColor="accent1"/>
                                  <w:sz w:val="28"/>
                                  <w:szCs w:val="28"/>
                                </w:rPr>
                              </w:pPr>
                              <w:r w:rsidRPr="007C08BF">
                                <w:rPr>
                                  <w:b/>
                                  <w:bCs/>
                                  <w:color w:val="082862" w:themeColor="accent1"/>
                                  <w:sz w:val="28"/>
                                  <w:szCs w:val="28"/>
                                </w:rPr>
                                <w:t>ESMT MASTER’S THESIS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0" y="8427944"/>
                            <a:ext cx="770255" cy="2768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6C3A317" w14:textId="77777777" w:rsidR="00217843" w:rsidRPr="0029713C" w:rsidRDefault="00217843">
                              <w:pPr>
                                <w:rPr>
                                  <w:color w:val="FFFFFF" w:themeColor="background1"/>
                                  <w:sz w:val="20"/>
                                  <w:lang w:val="en-US"/>
                                </w:rPr>
                              </w:pPr>
                              <w:r w:rsidRPr="0029713C">
                                <w:rPr>
                                  <w:color w:val="FFFFFF" w:themeColor="background1"/>
                                  <w:sz w:val="20"/>
                                  <w:lang w:val="en-US"/>
                                </w:rPr>
                                <w:t>Berlin, 2021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1721223" y="8266579"/>
                            <a:ext cx="4769485" cy="3098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4122B2D" w14:textId="77777777" w:rsidR="00217843" w:rsidRPr="0029713C" w:rsidRDefault="00217843" w:rsidP="00217843">
                              <w:pPr>
                                <w:spacing w:line="240" w:lineRule="auto"/>
                                <w:suppressOverlap/>
                                <w:rPr>
                                  <w:rFonts w:cs="Calibri"/>
                                  <w:color w:val="FFFFFF" w:themeColor="background1"/>
                                  <w:sz w:val="20"/>
                                  <w:lang w:val="en-US"/>
                                </w:rPr>
                              </w:pPr>
                              <w:r w:rsidRPr="0029713C">
                                <w:rPr>
                                  <w:rFonts w:cs="Calibri"/>
                                  <w:color w:val="FFFFFF" w:themeColor="background1"/>
                                  <w:sz w:val="20"/>
                                  <w:lang w:val="en-US"/>
                                </w:rPr>
                                <w:t>A thesis submitted in partial fulfillment of the requirements for the degree of Master’s in Management at ESMT European School of Management and Technology, Berlin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31E300" id="Group 36" o:spid="_x0000_s1026" style="position:absolute;left:0;text-align:left;margin-left:-42.4pt;margin-top:25.3pt;width:511.1pt;height:685.4pt;z-index:251663360;mso-height-relative:margin" coordsize="64907,8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7" type="#_x0000_t202" style="position:absolute;left:17212;width:20592;height:2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4BEB1EE" w14:textId="77777777" w:rsidR="007C08BF" w:rsidRPr="007C08BF" w:rsidRDefault="007C08BF">
                        <w:pPr>
                          <w:rPr>
                            <w:b/>
                            <w:bCs/>
                            <w:color w:val="082862" w:themeColor="accent1"/>
                            <w:sz w:val="28"/>
                            <w:szCs w:val="28"/>
                          </w:rPr>
                        </w:pPr>
                        <w:r w:rsidRPr="007C08BF">
                          <w:rPr>
                            <w:b/>
                            <w:bCs/>
                            <w:color w:val="082862" w:themeColor="accent1"/>
                            <w:sz w:val="28"/>
                            <w:szCs w:val="28"/>
                          </w:rPr>
                          <w:t>ESMT MASTER’S THESIS</w:t>
                        </w:r>
                      </w:p>
                    </w:txbxContent>
                  </v:textbox>
                </v:shape>
                <v:shape id="Text Box 29" o:spid="_x0000_s1028" type="#_x0000_t202" style="position:absolute;top:84279;width:7702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6C3A317" w14:textId="77777777" w:rsidR="00217843" w:rsidRPr="0029713C" w:rsidRDefault="00217843">
                        <w:pPr>
                          <w:rPr>
                            <w:color w:val="FFFFFF" w:themeColor="background1"/>
                            <w:sz w:val="20"/>
                            <w:lang w:val="en-US"/>
                          </w:rPr>
                        </w:pPr>
                        <w:r w:rsidRPr="0029713C">
                          <w:rPr>
                            <w:color w:val="FFFFFF" w:themeColor="background1"/>
                            <w:sz w:val="20"/>
                            <w:lang w:val="en-US"/>
                          </w:rPr>
                          <w:t>Berlin, 2021</w:t>
                        </w:r>
                      </w:p>
                    </w:txbxContent>
                  </v:textbox>
                </v:shape>
                <v:shape id="Text Box 30" o:spid="_x0000_s1029" type="#_x0000_t202" style="position:absolute;left:17212;top:82665;width:47695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" filled="f" stroked="f">
                  <v:textbox style="mso-fit-shape-to-text:t" inset="0,0,0,0">
                    <w:txbxContent>
                      <w:p w14:paraId="64122B2D" w14:textId="77777777" w:rsidR="00217843" w:rsidRPr="0029713C" w:rsidRDefault="00217843" w:rsidP="00217843">
                        <w:pPr>
                          <w:spacing w:line="240" w:lineRule="auto"/>
                          <w:suppressOverlap/>
                          <w:rPr>
                            <w:rFonts w:cs="Calibri"/>
                            <w:color w:val="FFFFFF" w:themeColor="background1"/>
                            <w:sz w:val="20"/>
                            <w:lang w:val="en-US"/>
                          </w:rPr>
                        </w:pPr>
                        <w:r w:rsidRPr="0029713C">
                          <w:rPr>
                            <w:rFonts w:cs="Calibri"/>
                            <w:color w:val="FFFFFF" w:themeColor="background1"/>
                            <w:sz w:val="20"/>
                            <w:lang w:val="en-US"/>
                          </w:rPr>
                          <w:t>A thesis submitted in partial fulfillment of the requirements for the degree of Master’s in Management at ESMT European School of Management and Technology, Berlin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DDB060D" w14:textId="77777777" w:rsidR="007C08BF" w:rsidRDefault="007C08BF"/>
    <w:p w14:paraId="668407D2" w14:textId="77777777" w:rsidR="007C08BF" w:rsidRDefault="007C08BF"/>
    <w:p w14:paraId="722D0117" w14:textId="77777777" w:rsidR="007C08BF" w:rsidRDefault="00437D80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16E32A9" wp14:editId="2B9A80AC">
                <wp:simplePos x="0" y="0"/>
                <wp:positionH relativeFrom="page">
                  <wp:posOffset>2088515</wp:posOffset>
                </wp:positionH>
                <wp:positionV relativeFrom="page">
                  <wp:posOffset>2448560</wp:posOffset>
                </wp:positionV>
                <wp:extent cx="4161600" cy="20160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1600" cy="2016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C4D299" w14:textId="77777777" w:rsidR="00437D80" w:rsidRPr="009C09E0" w:rsidRDefault="00437D80" w:rsidP="00D218E6">
                            <w:pPr>
                              <w:pStyle w:val="mttitle"/>
                              <w:rPr>
                                <w:color w:val="1D2D61"/>
                              </w:rPr>
                            </w:pPr>
                            <w:r w:rsidRPr="009C09E0">
                              <w:rPr>
                                <w:color w:val="1D2D61"/>
                              </w:rPr>
                              <w:t>Title of master's thesis (in sentence-style case) (style “</w:t>
                            </w:r>
                            <w:proofErr w:type="spellStart"/>
                            <w:r w:rsidRPr="009C09E0">
                              <w:rPr>
                                <w:color w:val="1D2D61"/>
                              </w:rPr>
                              <w:t>mt_title</w:t>
                            </w:r>
                            <w:proofErr w:type="spellEnd"/>
                            <w:r w:rsidRPr="009C09E0">
                              <w:rPr>
                                <w:color w:val="1D2D61"/>
                              </w:rPr>
                              <w:t>”)</w:t>
                            </w:r>
                          </w:p>
                          <w:p w14:paraId="78D021D4" w14:textId="77777777" w:rsidR="00437D80" w:rsidRPr="00437D80" w:rsidRDefault="00437D80" w:rsidP="00437D80">
                            <w:pPr>
                              <w:spacing w:line="240" w:lineRule="auto"/>
                              <w:ind w:right="31"/>
                              <w:rPr>
                                <w:color w:val="D5D5DB" w:themeColor="background2"/>
                                <w:sz w:val="68"/>
                                <w:szCs w:val="6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6E32A9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30" type="#_x0000_t202" style="position:absolute;left:0;text-align:left;margin-left:164.45pt;margin-top:192.8pt;width:327.7pt;height:158.7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" filled="f" stroked="f">
                <v:textbox style="mso-fit-shape-to-text:t" inset="0,0,0,0">
                  <w:txbxContent>
                    <w:p w14:paraId="6BC4D299" w14:textId="77777777" w:rsidR="00437D80" w:rsidRPr="009C09E0" w:rsidRDefault="00437D80" w:rsidP="00D218E6">
                      <w:pPr>
                        <w:pStyle w:val="mttitle"/>
                        <w:rPr>
                          <w:color w:val="1D2D61"/>
                        </w:rPr>
                      </w:pPr>
                      <w:r w:rsidRPr="009C09E0">
                        <w:rPr>
                          <w:color w:val="1D2D61"/>
                        </w:rPr>
                        <w:t>Title of master's thesis (in sentence-style case) (style “</w:t>
                      </w:r>
                      <w:proofErr w:type="spellStart"/>
                      <w:r w:rsidRPr="009C09E0">
                        <w:rPr>
                          <w:color w:val="1D2D61"/>
                        </w:rPr>
                        <w:t>mt_title</w:t>
                      </w:r>
                      <w:proofErr w:type="spellEnd"/>
                      <w:r w:rsidRPr="009C09E0">
                        <w:rPr>
                          <w:color w:val="1D2D61"/>
                        </w:rPr>
                        <w:t>”)</w:t>
                      </w:r>
                    </w:p>
                    <w:p w14:paraId="78D021D4" w14:textId="77777777" w:rsidR="00437D80" w:rsidRPr="00437D80" w:rsidRDefault="00437D80" w:rsidP="00437D80">
                      <w:pPr>
                        <w:spacing w:line="240" w:lineRule="auto"/>
                        <w:ind w:right="31"/>
                        <w:rPr>
                          <w:color w:val="D5D5DB" w:themeColor="background2"/>
                          <w:sz w:val="68"/>
                          <w:szCs w:val="68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38FCE95" w14:textId="77777777" w:rsidR="007C08BF" w:rsidRDefault="007C08BF"/>
    <w:p w14:paraId="7EF51473" w14:textId="77777777" w:rsidR="007C08BF" w:rsidRDefault="007C08BF"/>
    <w:p w14:paraId="1B1E7651" w14:textId="77777777" w:rsidR="007C08BF" w:rsidRDefault="007C08BF"/>
    <w:p w14:paraId="7AADC2AF" w14:textId="77777777" w:rsidR="007C08BF" w:rsidRDefault="007C08BF"/>
    <w:p w14:paraId="7712BBCA" w14:textId="77777777" w:rsidR="007C08BF" w:rsidRDefault="007C08BF"/>
    <w:p w14:paraId="24BB3D47" w14:textId="77777777" w:rsidR="007C08BF" w:rsidRDefault="007C08BF">
      <w:bookmarkStart w:id="0" w:name="_GoBack"/>
      <w:bookmarkEnd w:id="0"/>
    </w:p>
    <w:p w14:paraId="3E2AA13D" w14:textId="77777777" w:rsidR="007C08BF" w:rsidRDefault="007C08BF"/>
    <w:p w14:paraId="04786FD7" w14:textId="77777777" w:rsidR="007C08BF" w:rsidRDefault="007C08BF"/>
    <w:p w14:paraId="1B6733F2" w14:textId="77777777" w:rsidR="007C08BF" w:rsidRDefault="007C08BF"/>
    <w:p w14:paraId="61407E2A" w14:textId="77777777" w:rsidR="007C08BF" w:rsidRDefault="007C08BF"/>
    <w:p w14:paraId="0234F464" w14:textId="77777777" w:rsidR="007C08BF" w:rsidRDefault="007C08BF"/>
    <w:p w14:paraId="44905FB8" w14:textId="77777777" w:rsidR="007C08BF" w:rsidRDefault="007C08BF"/>
    <w:p w14:paraId="71B4E2F2" w14:textId="77777777" w:rsidR="007C08BF" w:rsidRDefault="007C08BF"/>
    <w:p w14:paraId="43734B3C" w14:textId="77777777" w:rsidR="007C08BF" w:rsidRDefault="007C08BF"/>
    <w:p w14:paraId="391A173C" w14:textId="77777777" w:rsidR="007C08BF" w:rsidRDefault="007C08BF"/>
    <w:p w14:paraId="38FA3BDA" w14:textId="77777777" w:rsidR="007C08BF" w:rsidRDefault="007C08BF"/>
    <w:p w14:paraId="72D6F8FA" w14:textId="77777777" w:rsidR="007C08BF" w:rsidRDefault="007C08BF"/>
    <w:p w14:paraId="3C1A8668" w14:textId="77777777" w:rsidR="007C08BF" w:rsidRDefault="007C08BF"/>
    <w:p w14:paraId="60A319B9" w14:textId="77777777" w:rsidR="007C08BF" w:rsidRDefault="007C08BF"/>
    <w:p w14:paraId="6C1EB528" w14:textId="77777777" w:rsidR="007C08BF" w:rsidRDefault="007C08BF"/>
    <w:p w14:paraId="7118AF66" w14:textId="77777777" w:rsidR="007C08BF" w:rsidRDefault="007C08BF"/>
    <w:p w14:paraId="5B0DBD3C" w14:textId="77777777" w:rsidR="007C08BF" w:rsidRPr="00292B67" w:rsidRDefault="000A5E9C">
      <w:pPr>
        <w:rPr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0" wp14:anchorId="614702F3" wp14:editId="7C491484">
                <wp:simplePos x="0" y="0"/>
                <wp:positionH relativeFrom="page">
                  <wp:posOffset>2124075</wp:posOffset>
                </wp:positionH>
                <wp:positionV relativeFrom="page">
                  <wp:posOffset>8404843</wp:posOffset>
                </wp:positionV>
                <wp:extent cx="5061585" cy="248285"/>
                <wp:effectExtent l="0" t="0" r="0" b="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1585" cy="2482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E54C8B" w14:textId="77777777" w:rsidR="00437D80" w:rsidRPr="00D218E6" w:rsidRDefault="00437D80" w:rsidP="00D218E6">
                            <w:pPr>
                              <w:pStyle w:val="mtauthor"/>
                            </w:pPr>
                            <w:r w:rsidRPr="00D218E6">
                              <w:t>Author’s full (legal) first and last name (style “</w:t>
                            </w:r>
                            <w:proofErr w:type="spellStart"/>
                            <w:r w:rsidRPr="00D218E6">
                              <w:t>mt_author</w:t>
                            </w:r>
                            <w:proofErr w:type="spellEnd"/>
                            <w:r w:rsidR="00D218E6" w:rsidRPr="00D218E6">
                              <w:t>”</w:t>
                            </w:r>
                            <w:r w:rsidRPr="00D218E6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14702F3" id="Text Box 27" o:spid="_x0000_s1031" type="#_x0000_t202" style="position:absolute;left:0;text-align:left;margin-left:167.25pt;margin-top:661.8pt;width:398.55pt;height:19.5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" o:allowoverlap="f" filled="f" stroked="f">
                <v:textbox style="mso-fit-shape-to-text:t" inset="0,0,0,0">
                  <w:txbxContent>
                    <w:p w14:paraId="3FE54C8B" w14:textId="77777777" w:rsidR="00437D80" w:rsidRPr="00D218E6" w:rsidRDefault="00437D80" w:rsidP="00D218E6">
                      <w:pPr>
                        <w:pStyle w:val="mtauthor"/>
                      </w:pPr>
                      <w:r w:rsidRPr="00D218E6">
                        <w:t>Author’s full (legal) first and last name (style “</w:t>
                      </w:r>
                      <w:proofErr w:type="spellStart"/>
                      <w:r w:rsidRPr="00D218E6">
                        <w:t>mt_author</w:t>
                      </w:r>
                      <w:proofErr w:type="spellEnd"/>
                      <w:r w:rsidR="00D218E6" w:rsidRPr="00D218E6">
                        <w:t>”</w:t>
                      </w:r>
                      <w:r w:rsidRPr="00D218E6">
                        <w:t>)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217843" w:rsidRPr="00292B67">
        <w:rPr>
          <w:lang w:val="en-US"/>
        </w:rPr>
        <w:t xml:space="preserve">  </w:t>
      </w:r>
    </w:p>
    <w:p w14:paraId="39219744" w14:textId="77777777" w:rsidR="000A5E9C" w:rsidRDefault="000A5E9C" w:rsidP="0021073B">
      <w:pPr>
        <w:pStyle w:val="mtheadingnotinindex"/>
      </w:pPr>
    </w:p>
    <w:p w14:paraId="58B4D7D4" w14:textId="77777777" w:rsidR="000A5E9C" w:rsidRDefault="000A5E9C" w:rsidP="0021073B">
      <w:pPr>
        <w:pStyle w:val="mtheadingnotinindex"/>
      </w:pPr>
    </w:p>
    <w:p w14:paraId="2CC8CED6" w14:textId="77777777" w:rsidR="000A5E9C" w:rsidRDefault="000A5E9C" w:rsidP="0021073B">
      <w:pPr>
        <w:pStyle w:val="mtheadingnotinindex"/>
      </w:pPr>
    </w:p>
    <w:p w14:paraId="2EB3B405" w14:textId="77777777" w:rsidR="000A5E9C" w:rsidRDefault="000A5E9C" w:rsidP="0021073B">
      <w:pPr>
        <w:pStyle w:val="mtheadingnotinindex"/>
      </w:pPr>
    </w:p>
    <w:p w14:paraId="3F0DFA36" w14:textId="77777777" w:rsidR="008404D7" w:rsidRPr="00E066B4" w:rsidRDefault="008404D7" w:rsidP="0021073B">
      <w:pPr>
        <w:pStyle w:val="mtheadingnotinindex"/>
      </w:pPr>
      <w:r w:rsidRPr="00E066B4">
        <w:lastRenderedPageBreak/>
        <w:t>Acknowledgements</w:t>
      </w:r>
    </w:p>
    <w:p w14:paraId="1644ADA8" w14:textId="77777777" w:rsidR="008404D7" w:rsidRPr="007A0E8C" w:rsidRDefault="00192605" w:rsidP="00063D23">
      <w:pPr>
        <w:rPr>
          <w:rFonts w:cs="Calibri"/>
          <w:lang w:val="en-US"/>
        </w:rPr>
      </w:pPr>
      <w:r w:rsidRPr="007A0E8C">
        <w:rPr>
          <w:rFonts w:cs="Calibri"/>
          <w:lang w:val="en-US"/>
        </w:rPr>
        <w:t>You may want to acknowledge support you have received from various people and organizations for your work leading to the thesis.</w:t>
      </w:r>
      <w:r w:rsidR="00184C82" w:rsidRPr="007A0E8C">
        <w:rPr>
          <w:rFonts w:cs="Calibri"/>
          <w:lang w:val="en-US"/>
        </w:rPr>
        <w:t xml:space="preserve"> </w:t>
      </w:r>
      <w:r w:rsidRPr="007A0E8C">
        <w:rPr>
          <w:rFonts w:cs="Calibri"/>
          <w:lang w:val="en-US"/>
        </w:rPr>
        <w:t>T</w:t>
      </w:r>
      <w:r w:rsidR="00184C82" w:rsidRPr="007A0E8C">
        <w:rPr>
          <w:rFonts w:cs="Calibri"/>
          <w:lang w:val="en-US"/>
        </w:rPr>
        <w:t>he body</w:t>
      </w:r>
      <w:r w:rsidR="007A0E8C">
        <w:rPr>
          <w:rFonts w:cs="Calibri"/>
          <w:lang w:val="en-US"/>
        </w:rPr>
        <w:t xml:space="preserve"> of the text should be Calibri</w:t>
      </w:r>
      <w:r w:rsidR="00184C82" w:rsidRPr="007A0E8C">
        <w:rPr>
          <w:rFonts w:cs="Calibri"/>
          <w:lang w:val="en-US"/>
        </w:rPr>
        <w:t xml:space="preserve"> font, size 11.</w:t>
      </w:r>
    </w:p>
    <w:p w14:paraId="63C6B6CF" w14:textId="77777777" w:rsidR="008404D7" w:rsidRPr="00F06078" w:rsidRDefault="008404D7" w:rsidP="00E066B4">
      <w:pPr>
        <w:pStyle w:val="mtheadingnotinindex"/>
      </w:pPr>
      <w:r w:rsidRPr="00895659">
        <w:br w:type="page"/>
      </w:r>
      <w:r w:rsidRPr="00F06078">
        <w:lastRenderedPageBreak/>
        <w:t xml:space="preserve">Table of </w:t>
      </w:r>
      <w:r w:rsidR="004B1185" w:rsidRPr="00E066B4">
        <w:t>c</w:t>
      </w:r>
      <w:r w:rsidRPr="00E066B4">
        <w:t>ontents</w:t>
      </w:r>
      <w:r w:rsidR="00FE1F87" w:rsidRPr="00F06078">
        <w:t xml:space="preserve"> (style “</w:t>
      </w:r>
      <w:proofErr w:type="spellStart"/>
      <w:r w:rsidR="00FE1F87" w:rsidRPr="00F06078">
        <w:t>mt_heading</w:t>
      </w:r>
      <w:proofErr w:type="spellEnd"/>
      <w:r w:rsidR="00FE1F87" w:rsidRPr="00F06078">
        <w:t xml:space="preserve"> (not in index)”</w:t>
      </w:r>
      <w:r w:rsidR="000B23B0" w:rsidRPr="00F06078">
        <w:t>)</w:t>
      </w:r>
    </w:p>
    <w:p w14:paraId="5960068E" w14:textId="77777777" w:rsidR="008404D7" w:rsidRPr="00DE6666" w:rsidRDefault="008404D7" w:rsidP="00063D23">
      <w:pPr>
        <w:rPr>
          <w:lang w:val="en-US"/>
        </w:rPr>
      </w:pPr>
    </w:p>
    <w:p w14:paraId="53E849E1" w14:textId="5E129A81" w:rsidR="00926CDA" w:rsidRDefault="0022437E">
      <w:pPr>
        <w:pStyle w:val="TOC1"/>
        <w:rPr>
          <w:rFonts w:asciiTheme="minorHAnsi" w:eastAsiaTheme="minorEastAsia" w:hAnsiTheme="minorHAnsi" w:cstheme="minorBidi"/>
          <w:noProof/>
          <w:szCs w:val="22"/>
          <w:lang w:val="en-US" w:eastAsia="en-US"/>
        </w:rPr>
      </w:pPr>
      <w:r w:rsidRPr="00613DBD">
        <w:rPr>
          <w:szCs w:val="22"/>
          <w:lang w:val="en-US"/>
        </w:rPr>
        <w:fldChar w:fldCharType="begin"/>
      </w:r>
      <w:r w:rsidRPr="00613DBD">
        <w:rPr>
          <w:szCs w:val="22"/>
          <w:lang w:val="en-US"/>
        </w:rPr>
        <w:instrText xml:space="preserve"> TOC \o "1-3" \u </w:instrText>
      </w:r>
      <w:r w:rsidRPr="00613DBD">
        <w:rPr>
          <w:szCs w:val="22"/>
          <w:lang w:val="en-US"/>
        </w:rPr>
        <w:fldChar w:fldCharType="separate"/>
      </w:r>
      <w:r w:rsidR="00926CDA" w:rsidRPr="00926CDA">
        <w:rPr>
          <w:noProof/>
          <w:lang w:val="en-US"/>
        </w:rPr>
        <w:t>List of tables (style “mt_heading (next page, no numbers)”)</w:t>
      </w:r>
      <w:r w:rsidR="00926CDA" w:rsidRPr="00926CDA">
        <w:rPr>
          <w:noProof/>
          <w:lang w:val="en-US"/>
        </w:rPr>
        <w:tab/>
      </w:r>
      <w:r w:rsidR="00926CDA">
        <w:rPr>
          <w:noProof/>
        </w:rPr>
        <w:fldChar w:fldCharType="begin"/>
      </w:r>
      <w:r w:rsidR="00926CDA" w:rsidRPr="00926CDA">
        <w:rPr>
          <w:noProof/>
          <w:lang w:val="en-US"/>
        </w:rPr>
        <w:instrText xml:space="preserve"> PAGEREF _Toc332033570 \h </w:instrText>
      </w:r>
      <w:r w:rsidR="00926CDA">
        <w:rPr>
          <w:noProof/>
        </w:rPr>
      </w:r>
      <w:r w:rsidR="00926CDA">
        <w:rPr>
          <w:noProof/>
        </w:rPr>
        <w:fldChar w:fldCharType="separate"/>
      </w:r>
      <w:r w:rsidR="00D979E8">
        <w:rPr>
          <w:noProof/>
          <w:lang w:val="en-US"/>
        </w:rPr>
        <w:t>3</w:t>
      </w:r>
      <w:r w:rsidR="00926CDA">
        <w:rPr>
          <w:noProof/>
        </w:rPr>
        <w:fldChar w:fldCharType="end"/>
      </w:r>
    </w:p>
    <w:p w14:paraId="116723D8" w14:textId="3E1E46DA" w:rsidR="00926CDA" w:rsidRDefault="00926CDA">
      <w:pPr>
        <w:pStyle w:val="TOC1"/>
        <w:rPr>
          <w:rFonts w:asciiTheme="minorHAnsi" w:eastAsiaTheme="minorEastAsia" w:hAnsiTheme="minorHAnsi" w:cstheme="minorBidi"/>
          <w:noProof/>
          <w:szCs w:val="22"/>
          <w:lang w:val="en-US" w:eastAsia="en-US"/>
        </w:rPr>
      </w:pPr>
      <w:r w:rsidRPr="00926CDA">
        <w:rPr>
          <w:noProof/>
          <w:lang w:val="en-US"/>
        </w:rPr>
        <w:t>List of figures (style “mt_heading (no numbers)”)</w:t>
      </w:r>
      <w:r w:rsidRPr="00926CDA">
        <w:rPr>
          <w:noProof/>
          <w:lang w:val="en-US"/>
        </w:rPr>
        <w:tab/>
      </w:r>
      <w:r>
        <w:rPr>
          <w:noProof/>
        </w:rPr>
        <w:fldChar w:fldCharType="begin"/>
      </w:r>
      <w:r w:rsidRPr="00926CDA">
        <w:rPr>
          <w:noProof/>
          <w:lang w:val="en-US"/>
        </w:rPr>
        <w:instrText xml:space="preserve"> PAGEREF _Toc332033571 \h </w:instrText>
      </w:r>
      <w:r>
        <w:rPr>
          <w:noProof/>
        </w:rPr>
      </w:r>
      <w:r>
        <w:rPr>
          <w:noProof/>
        </w:rPr>
        <w:fldChar w:fldCharType="separate"/>
      </w:r>
      <w:r w:rsidR="00D979E8">
        <w:rPr>
          <w:noProof/>
          <w:lang w:val="en-US"/>
        </w:rPr>
        <w:t>3</w:t>
      </w:r>
      <w:r>
        <w:rPr>
          <w:noProof/>
        </w:rPr>
        <w:fldChar w:fldCharType="end"/>
      </w:r>
    </w:p>
    <w:p w14:paraId="3CD6C68C" w14:textId="154437E5" w:rsidR="00926CDA" w:rsidRDefault="00926CDA">
      <w:pPr>
        <w:pStyle w:val="TOC1"/>
        <w:rPr>
          <w:rFonts w:asciiTheme="minorHAnsi" w:eastAsiaTheme="minorEastAsia" w:hAnsiTheme="minorHAnsi" w:cstheme="minorBidi"/>
          <w:noProof/>
          <w:szCs w:val="22"/>
          <w:lang w:val="en-US" w:eastAsia="en-US"/>
        </w:rPr>
      </w:pPr>
      <w:r w:rsidRPr="00926CDA">
        <w:rPr>
          <w:noProof/>
          <w:lang w:val="en-US"/>
        </w:rPr>
        <w:t>Abstract (style “mt_heading (next page, no numbers)”)</w:t>
      </w:r>
      <w:r w:rsidRPr="00926CDA">
        <w:rPr>
          <w:noProof/>
          <w:lang w:val="en-US"/>
        </w:rPr>
        <w:tab/>
      </w:r>
      <w:r>
        <w:rPr>
          <w:noProof/>
        </w:rPr>
        <w:fldChar w:fldCharType="begin"/>
      </w:r>
      <w:r w:rsidRPr="00926CDA">
        <w:rPr>
          <w:noProof/>
          <w:lang w:val="en-US"/>
        </w:rPr>
        <w:instrText xml:space="preserve"> PAGEREF _Toc332033572 \h </w:instrText>
      </w:r>
      <w:r>
        <w:rPr>
          <w:noProof/>
        </w:rPr>
      </w:r>
      <w:r>
        <w:rPr>
          <w:noProof/>
        </w:rPr>
        <w:fldChar w:fldCharType="separate"/>
      </w:r>
      <w:r w:rsidR="00D979E8">
        <w:rPr>
          <w:noProof/>
          <w:lang w:val="en-US"/>
        </w:rPr>
        <w:t>4</w:t>
      </w:r>
      <w:r>
        <w:rPr>
          <w:noProof/>
        </w:rPr>
        <w:fldChar w:fldCharType="end"/>
      </w:r>
    </w:p>
    <w:p w14:paraId="168BC1BA" w14:textId="0D959974" w:rsidR="00926CDA" w:rsidRDefault="00926CDA">
      <w:pPr>
        <w:pStyle w:val="TOC1"/>
        <w:tabs>
          <w:tab w:val="left" w:pos="442"/>
        </w:tabs>
        <w:rPr>
          <w:rFonts w:asciiTheme="minorHAnsi" w:eastAsiaTheme="minorEastAsia" w:hAnsiTheme="minorHAnsi" w:cstheme="minorBidi"/>
          <w:noProof/>
          <w:szCs w:val="22"/>
          <w:lang w:val="en-US" w:eastAsia="en-US"/>
        </w:rPr>
      </w:pPr>
      <w:r w:rsidRPr="002A7FC9">
        <w:rPr>
          <w:noProof/>
          <w:lang w:val="en-US"/>
        </w:rPr>
        <w:t>1.</w:t>
      </w:r>
      <w:r>
        <w:rPr>
          <w:rFonts w:asciiTheme="minorHAnsi" w:eastAsiaTheme="minorEastAsia" w:hAnsiTheme="minorHAnsi" w:cstheme="minorBidi"/>
          <w:noProof/>
          <w:szCs w:val="22"/>
          <w:lang w:val="en-US" w:eastAsia="en-US"/>
        </w:rPr>
        <w:tab/>
      </w:r>
      <w:r w:rsidRPr="002A7FC9">
        <w:rPr>
          <w:noProof/>
          <w:lang w:val="en-US"/>
        </w:rPr>
        <w:t>Introduction (style “mt_</w:t>
      </w:r>
      <w:r w:rsidRPr="007A0E8C">
        <w:rPr>
          <w:rFonts w:cs="Calibri"/>
          <w:noProof/>
          <w:lang w:val="en-US"/>
        </w:rPr>
        <w:t>heading1</w:t>
      </w:r>
      <w:r w:rsidRPr="002A7FC9">
        <w:rPr>
          <w:noProof/>
          <w:lang w:val="en-US"/>
        </w:rPr>
        <w:t xml:space="preserve"> (numbers”)</w:t>
      </w:r>
      <w:r w:rsidRPr="00926CDA">
        <w:rPr>
          <w:noProof/>
          <w:lang w:val="en-US"/>
        </w:rPr>
        <w:tab/>
      </w:r>
      <w:r>
        <w:rPr>
          <w:noProof/>
        </w:rPr>
        <w:fldChar w:fldCharType="begin"/>
      </w:r>
      <w:r w:rsidRPr="00926CDA">
        <w:rPr>
          <w:noProof/>
          <w:lang w:val="en-US"/>
        </w:rPr>
        <w:instrText xml:space="preserve"> PAGEREF _Toc332033573 \h </w:instrText>
      </w:r>
      <w:r>
        <w:rPr>
          <w:noProof/>
        </w:rPr>
      </w:r>
      <w:r>
        <w:rPr>
          <w:noProof/>
        </w:rPr>
        <w:fldChar w:fldCharType="separate"/>
      </w:r>
      <w:r w:rsidR="00D979E8">
        <w:rPr>
          <w:noProof/>
          <w:lang w:val="en-US"/>
        </w:rPr>
        <w:t>5</w:t>
      </w:r>
      <w:r>
        <w:rPr>
          <w:noProof/>
        </w:rPr>
        <w:fldChar w:fldCharType="end"/>
      </w:r>
    </w:p>
    <w:p w14:paraId="0A93C062" w14:textId="2ECB4A62" w:rsidR="00926CDA" w:rsidRDefault="00926CDA">
      <w:pPr>
        <w:pStyle w:val="TOC1"/>
        <w:tabs>
          <w:tab w:val="left" w:pos="442"/>
        </w:tabs>
        <w:rPr>
          <w:rFonts w:asciiTheme="minorHAnsi" w:eastAsiaTheme="minorEastAsia" w:hAnsiTheme="minorHAnsi" w:cstheme="minorBidi"/>
          <w:noProof/>
          <w:szCs w:val="22"/>
          <w:lang w:val="en-US" w:eastAsia="en-US"/>
        </w:rPr>
      </w:pPr>
      <w:r w:rsidRPr="002A7FC9">
        <w:rPr>
          <w:noProof/>
          <w:lang w:val="en-US"/>
        </w:rPr>
        <w:t>2.</w:t>
      </w:r>
      <w:r>
        <w:rPr>
          <w:rFonts w:asciiTheme="minorHAnsi" w:eastAsiaTheme="minorEastAsia" w:hAnsiTheme="minorHAnsi" w:cstheme="minorBidi"/>
          <w:noProof/>
          <w:szCs w:val="22"/>
          <w:lang w:val="en-US" w:eastAsia="en-US"/>
        </w:rPr>
        <w:tab/>
      </w:r>
      <w:r w:rsidRPr="002A7FC9">
        <w:rPr>
          <w:noProof/>
          <w:lang w:val="en-US"/>
        </w:rPr>
        <w:t>Chapter title (style “mt_heading1 (numbers”)</w:t>
      </w:r>
      <w:r w:rsidRPr="00926CDA">
        <w:rPr>
          <w:noProof/>
          <w:lang w:val="en-US"/>
        </w:rPr>
        <w:tab/>
      </w:r>
      <w:r>
        <w:rPr>
          <w:noProof/>
        </w:rPr>
        <w:fldChar w:fldCharType="begin"/>
      </w:r>
      <w:r w:rsidRPr="00926CDA">
        <w:rPr>
          <w:noProof/>
          <w:lang w:val="en-US"/>
        </w:rPr>
        <w:instrText xml:space="preserve"> PAGEREF _Toc332033574 \h </w:instrText>
      </w:r>
      <w:r>
        <w:rPr>
          <w:noProof/>
        </w:rPr>
      </w:r>
      <w:r>
        <w:rPr>
          <w:noProof/>
        </w:rPr>
        <w:fldChar w:fldCharType="separate"/>
      </w:r>
      <w:r w:rsidR="00D979E8">
        <w:rPr>
          <w:noProof/>
          <w:lang w:val="en-US"/>
        </w:rPr>
        <w:t>6</w:t>
      </w:r>
      <w:r>
        <w:rPr>
          <w:noProof/>
        </w:rPr>
        <w:fldChar w:fldCharType="end"/>
      </w:r>
    </w:p>
    <w:p w14:paraId="614831D6" w14:textId="121B7217" w:rsidR="00926CDA" w:rsidRDefault="00926CDA">
      <w:pPr>
        <w:pStyle w:val="TOC2"/>
        <w:rPr>
          <w:rFonts w:asciiTheme="minorHAnsi" w:eastAsiaTheme="minorEastAsia" w:hAnsiTheme="minorHAnsi" w:cstheme="minorBidi"/>
          <w:noProof/>
          <w:szCs w:val="22"/>
          <w:lang w:val="en-US" w:eastAsia="en-US"/>
        </w:rPr>
      </w:pPr>
      <w:r w:rsidRPr="002A7FC9">
        <w:rPr>
          <w:noProof/>
          <w:lang w:val="en-US"/>
        </w:rPr>
        <w:t>2.1.</w:t>
      </w:r>
      <w:r>
        <w:rPr>
          <w:rFonts w:asciiTheme="minorHAnsi" w:eastAsiaTheme="minorEastAsia" w:hAnsiTheme="minorHAnsi" w:cstheme="minorBidi"/>
          <w:noProof/>
          <w:szCs w:val="22"/>
          <w:lang w:val="en-US" w:eastAsia="en-US"/>
        </w:rPr>
        <w:tab/>
      </w:r>
      <w:r w:rsidRPr="002A7FC9">
        <w:rPr>
          <w:noProof/>
          <w:lang w:val="en-US"/>
        </w:rPr>
        <w:t>Section title (style “mt_heading2 (numbers”)</w:t>
      </w:r>
      <w:r w:rsidRPr="00926CDA">
        <w:rPr>
          <w:noProof/>
          <w:lang w:val="en-US"/>
        </w:rPr>
        <w:tab/>
      </w:r>
      <w:r>
        <w:rPr>
          <w:noProof/>
        </w:rPr>
        <w:fldChar w:fldCharType="begin"/>
      </w:r>
      <w:r w:rsidRPr="00926CDA">
        <w:rPr>
          <w:noProof/>
          <w:lang w:val="en-US"/>
        </w:rPr>
        <w:instrText xml:space="preserve"> PAGEREF _Toc332033575 \h </w:instrText>
      </w:r>
      <w:r>
        <w:rPr>
          <w:noProof/>
        </w:rPr>
      </w:r>
      <w:r>
        <w:rPr>
          <w:noProof/>
        </w:rPr>
        <w:fldChar w:fldCharType="separate"/>
      </w:r>
      <w:r w:rsidR="00D979E8">
        <w:rPr>
          <w:noProof/>
          <w:lang w:val="en-US"/>
        </w:rPr>
        <w:t>6</w:t>
      </w:r>
      <w:r>
        <w:rPr>
          <w:noProof/>
        </w:rPr>
        <w:fldChar w:fldCharType="end"/>
      </w:r>
    </w:p>
    <w:p w14:paraId="29ACCE76" w14:textId="5FA32003" w:rsidR="00926CDA" w:rsidRDefault="00926CDA">
      <w:pPr>
        <w:pStyle w:val="TOC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Cs w:val="22"/>
          <w:lang w:val="en-US" w:eastAsia="en-US"/>
        </w:rPr>
      </w:pPr>
      <w:r w:rsidRPr="002A7FC9">
        <w:rPr>
          <w:noProof/>
          <w:lang w:val="en-US"/>
        </w:rPr>
        <w:t>2.1.1.</w:t>
      </w:r>
      <w:r>
        <w:rPr>
          <w:rFonts w:asciiTheme="minorHAnsi" w:eastAsiaTheme="minorEastAsia" w:hAnsiTheme="minorHAnsi" w:cstheme="minorBidi"/>
          <w:noProof/>
          <w:szCs w:val="22"/>
          <w:lang w:val="en-US" w:eastAsia="en-US"/>
        </w:rPr>
        <w:tab/>
      </w:r>
      <w:r w:rsidRPr="002A7FC9">
        <w:rPr>
          <w:noProof/>
          <w:lang w:val="en-US"/>
        </w:rPr>
        <w:t>Sub-section title (style “mt_heading3 (numbers”)</w:t>
      </w:r>
      <w:r w:rsidRPr="00926CDA">
        <w:rPr>
          <w:noProof/>
          <w:lang w:val="en-US"/>
        </w:rPr>
        <w:tab/>
      </w:r>
      <w:r>
        <w:rPr>
          <w:noProof/>
        </w:rPr>
        <w:fldChar w:fldCharType="begin"/>
      </w:r>
      <w:r w:rsidRPr="00926CDA">
        <w:rPr>
          <w:noProof/>
          <w:lang w:val="en-US"/>
        </w:rPr>
        <w:instrText xml:space="preserve"> PAGEREF _Toc332033576 \h </w:instrText>
      </w:r>
      <w:r>
        <w:rPr>
          <w:noProof/>
        </w:rPr>
      </w:r>
      <w:r>
        <w:rPr>
          <w:noProof/>
        </w:rPr>
        <w:fldChar w:fldCharType="separate"/>
      </w:r>
      <w:r w:rsidR="00D979E8">
        <w:rPr>
          <w:noProof/>
          <w:lang w:val="en-US"/>
        </w:rPr>
        <w:t>6</w:t>
      </w:r>
      <w:r>
        <w:rPr>
          <w:noProof/>
        </w:rPr>
        <w:fldChar w:fldCharType="end"/>
      </w:r>
    </w:p>
    <w:p w14:paraId="65795809" w14:textId="51D84BE7" w:rsidR="00926CDA" w:rsidRDefault="00926CDA">
      <w:pPr>
        <w:pStyle w:val="TOC1"/>
        <w:tabs>
          <w:tab w:val="left" w:pos="442"/>
        </w:tabs>
        <w:rPr>
          <w:rFonts w:asciiTheme="minorHAnsi" w:eastAsiaTheme="minorEastAsia" w:hAnsiTheme="minorHAnsi" w:cstheme="minorBidi"/>
          <w:noProof/>
          <w:szCs w:val="22"/>
          <w:lang w:val="en-US" w:eastAsia="en-US"/>
        </w:rPr>
      </w:pPr>
      <w:r w:rsidRPr="002A7FC9">
        <w:rPr>
          <w:noProof/>
          <w:lang w:val="en-US"/>
        </w:rPr>
        <w:t>3.</w:t>
      </w:r>
      <w:r>
        <w:rPr>
          <w:rFonts w:asciiTheme="minorHAnsi" w:eastAsiaTheme="minorEastAsia" w:hAnsiTheme="minorHAnsi" w:cstheme="minorBidi"/>
          <w:noProof/>
          <w:szCs w:val="22"/>
          <w:lang w:val="en-US" w:eastAsia="en-US"/>
        </w:rPr>
        <w:tab/>
      </w:r>
      <w:r w:rsidRPr="002A7FC9">
        <w:rPr>
          <w:noProof/>
          <w:lang w:val="en-US"/>
        </w:rPr>
        <w:t>Title of the next chapter (style “mt_heading1 (numbers”)</w:t>
      </w:r>
      <w:r w:rsidRPr="00926CDA">
        <w:rPr>
          <w:noProof/>
          <w:lang w:val="en-US"/>
        </w:rPr>
        <w:tab/>
      </w:r>
      <w:r>
        <w:rPr>
          <w:noProof/>
        </w:rPr>
        <w:fldChar w:fldCharType="begin"/>
      </w:r>
      <w:r w:rsidRPr="00926CDA">
        <w:rPr>
          <w:noProof/>
          <w:lang w:val="en-US"/>
        </w:rPr>
        <w:instrText xml:space="preserve"> PAGEREF _Toc332033577 \h </w:instrText>
      </w:r>
      <w:r>
        <w:rPr>
          <w:noProof/>
        </w:rPr>
      </w:r>
      <w:r>
        <w:rPr>
          <w:noProof/>
        </w:rPr>
        <w:fldChar w:fldCharType="separate"/>
      </w:r>
      <w:r w:rsidR="00D979E8">
        <w:rPr>
          <w:noProof/>
          <w:lang w:val="en-US"/>
        </w:rPr>
        <w:t>7</w:t>
      </w:r>
      <w:r>
        <w:rPr>
          <w:noProof/>
        </w:rPr>
        <w:fldChar w:fldCharType="end"/>
      </w:r>
    </w:p>
    <w:p w14:paraId="7B3342EF" w14:textId="6FB3F198" w:rsidR="00926CDA" w:rsidRDefault="00926CDA">
      <w:pPr>
        <w:pStyle w:val="TOC1"/>
        <w:tabs>
          <w:tab w:val="left" w:pos="442"/>
        </w:tabs>
        <w:rPr>
          <w:rFonts w:asciiTheme="minorHAnsi" w:eastAsiaTheme="minorEastAsia" w:hAnsiTheme="minorHAnsi" w:cstheme="minorBidi"/>
          <w:noProof/>
          <w:szCs w:val="22"/>
          <w:lang w:val="en-US" w:eastAsia="en-US"/>
        </w:rPr>
      </w:pPr>
      <w:r w:rsidRPr="002A7FC9">
        <w:rPr>
          <w:noProof/>
          <w:lang w:val="en-US"/>
        </w:rPr>
        <w:t>4.</w:t>
      </w:r>
      <w:r>
        <w:rPr>
          <w:rFonts w:asciiTheme="minorHAnsi" w:eastAsiaTheme="minorEastAsia" w:hAnsiTheme="minorHAnsi" w:cstheme="minorBidi"/>
          <w:noProof/>
          <w:szCs w:val="22"/>
          <w:lang w:val="en-US" w:eastAsia="en-US"/>
        </w:rPr>
        <w:tab/>
      </w:r>
      <w:r w:rsidRPr="002A7FC9">
        <w:rPr>
          <w:noProof/>
          <w:lang w:val="en-US"/>
        </w:rPr>
        <w:t>Conclusion (style “mt_heading1 (numbers”)</w:t>
      </w:r>
      <w:r w:rsidRPr="00926CDA">
        <w:rPr>
          <w:noProof/>
          <w:lang w:val="en-US"/>
        </w:rPr>
        <w:tab/>
      </w:r>
      <w:r>
        <w:rPr>
          <w:noProof/>
        </w:rPr>
        <w:fldChar w:fldCharType="begin"/>
      </w:r>
      <w:r w:rsidRPr="00926CDA">
        <w:rPr>
          <w:noProof/>
          <w:lang w:val="en-US"/>
        </w:rPr>
        <w:instrText xml:space="preserve"> PAGEREF _Toc332033578 \h </w:instrText>
      </w:r>
      <w:r>
        <w:rPr>
          <w:noProof/>
        </w:rPr>
      </w:r>
      <w:r>
        <w:rPr>
          <w:noProof/>
        </w:rPr>
        <w:fldChar w:fldCharType="separate"/>
      </w:r>
      <w:r w:rsidR="00D979E8">
        <w:rPr>
          <w:noProof/>
          <w:lang w:val="en-US"/>
        </w:rPr>
        <w:t>8</w:t>
      </w:r>
      <w:r>
        <w:rPr>
          <w:noProof/>
        </w:rPr>
        <w:fldChar w:fldCharType="end"/>
      </w:r>
    </w:p>
    <w:p w14:paraId="789BB9B7" w14:textId="1E803729" w:rsidR="00926CDA" w:rsidRDefault="00926CDA">
      <w:pPr>
        <w:pStyle w:val="TOC1"/>
        <w:rPr>
          <w:rFonts w:asciiTheme="minorHAnsi" w:eastAsiaTheme="minorEastAsia" w:hAnsiTheme="minorHAnsi" w:cstheme="minorBidi"/>
          <w:noProof/>
          <w:szCs w:val="22"/>
          <w:lang w:val="en-US" w:eastAsia="en-US"/>
        </w:rPr>
      </w:pPr>
      <w:r w:rsidRPr="00926CDA">
        <w:rPr>
          <w:noProof/>
          <w:lang w:val="en-US"/>
        </w:rPr>
        <w:t>Figures/Graphs/Charts</w:t>
      </w:r>
      <w:r w:rsidRPr="00926CDA">
        <w:rPr>
          <w:noProof/>
          <w:lang w:val="en-US"/>
        </w:rPr>
        <w:tab/>
      </w:r>
      <w:r>
        <w:rPr>
          <w:noProof/>
        </w:rPr>
        <w:fldChar w:fldCharType="begin"/>
      </w:r>
      <w:r w:rsidRPr="00926CDA">
        <w:rPr>
          <w:noProof/>
          <w:lang w:val="en-US"/>
        </w:rPr>
        <w:instrText xml:space="preserve"> PAGEREF _Toc332033579 \h </w:instrText>
      </w:r>
      <w:r>
        <w:rPr>
          <w:noProof/>
        </w:rPr>
      </w:r>
      <w:r>
        <w:rPr>
          <w:noProof/>
        </w:rPr>
        <w:fldChar w:fldCharType="separate"/>
      </w:r>
      <w:r w:rsidR="00D979E8">
        <w:rPr>
          <w:noProof/>
          <w:lang w:val="en-US"/>
        </w:rPr>
        <w:t>9</w:t>
      </w:r>
      <w:r>
        <w:rPr>
          <w:noProof/>
        </w:rPr>
        <w:fldChar w:fldCharType="end"/>
      </w:r>
    </w:p>
    <w:p w14:paraId="09309B18" w14:textId="662C1CED" w:rsidR="00926CDA" w:rsidRDefault="00926CDA">
      <w:pPr>
        <w:pStyle w:val="TOC1"/>
        <w:rPr>
          <w:rFonts w:asciiTheme="minorHAnsi" w:eastAsiaTheme="minorEastAsia" w:hAnsiTheme="minorHAnsi" w:cstheme="minorBidi"/>
          <w:noProof/>
          <w:szCs w:val="22"/>
          <w:lang w:val="en-US" w:eastAsia="en-US"/>
        </w:rPr>
      </w:pPr>
      <w:r w:rsidRPr="00926CDA">
        <w:rPr>
          <w:noProof/>
          <w:lang w:val="en-US"/>
        </w:rPr>
        <w:t>References (style “mt_heading (next page, no numbers)”)</w:t>
      </w:r>
      <w:r w:rsidRPr="00926CDA">
        <w:rPr>
          <w:noProof/>
          <w:lang w:val="en-US"/>
        </w:rPr>
        <w:tab/>
      </w:r>
      <w:r>
        <w:rPr>
          <w:noProof/>
        </w:rPr>
        <w:fldChar w:fldCharType="begin"/>
      </w:r>
      <w:r w:rsidRPr="00926CDA">
        <w:rPr>
          <w:noProof/>
          <w:lang w:val="en-US"/>
        </w:rPr>
        <w:instrText xml:space="preserve"> PAGEREF _Toc332033580 \h </w:instrText>
      </w:r>
      <w:r>
        <w:rPr>
          <w:noProof/>
        </w:rPr>
      </w:r>
      <w:r>
        <w:rPr>
          <w:noProof/>
        </w:rPr>
        <w:fldChar w:fldCharType="separate"/>
      </w:r>
      <w:r w:rsidR="00D979E8">
        <w:rPr>
          <w:noProof/>
          <w:lang w:val="en-US"/>
        </w:rPr>
        <w:t>10</w:t>
      </w:r>
      <w:r>
        <w:rPr>
          <w:noProof/>
        </w:rPr>
        <w:fldChar w:fldCharType="end"/>
      </w:r>
    </w:p>
    <w:p w14:paraId="28BA93B4" w14:textId="585CDCA8" w:rsidR="00926CDA" w:rsidRDefault="00926CDA">
      <w:pPr>
        <w:pStyle w:val="TOC1"/>
        <w:rPr>
          <w:rFonts w:asciiTheme="minorHAnsi" w:eastAsiaTheme="minorEastAsia" w:hAnsiTheme="minorHAnsi" w:cstheme="minorBidi"/>
          <w:noProof/>
          <w:szCs w:val="22"/>
          <w:lang w:val="en-US" w:eastAsia="en-US"/>
        </w:rPr>
      </w:pPr>
      <w:r w:rsidRPr="00926CDA">
        <w:rPr>
          <w:noProof/>
          <w:lang w:val="en-US"/>
        </w:rPr>
        <w:t>Appendices (style “mt_heading (next page, no numbers)”)</w:t>
      </w:r>
      <w:r w:rsidRPr="00926CDA">
        <w:rPr>
          <w:noProof/>
          <w:lang w:val="en-US"/>
        </w:rPr>
        <w:tab/>
      </w:r>
      <w:r>
        <w:rPr>
          <w:noProof/>
        </w:rPr>
        <w:fldChar w:fldCharType="begin"/>
      </w:r>
      <w:r w:rsidRPr="00926CDA">
        <w:rPr>
          <w:noProof/>
          <w:lang w:val="en-US"/>
        </w:rPr>
        <w:instrText xml:space="preserve"> PAGEREF _Toc332033581 \h </w:instrText>
      </w:r>
      <w:r>
        <w:rPr>
          <w:noProof/>
        </w:rPr>
      </w:r>
      <w:r>
        <w:rPr>
          <w:noProof/>
        </w:rPr>
        <w:fldChar w:fldCharType="separate"/>
      </w:r>
      <w:r w:rsidR="00D979E8">
        <w:rPr>
          <w:noProof/>
          <w:lang w:val="en-US"/>
        </w:rPr>
        <w:t>11</w:t>
      </w:r>
      <w:r>
        <w:rPr>
          <w:noProof/>
        </w:rPr>
        <w:fldChar w:fldCharType="end"/>
      </w:r>
    </w:p>
    <w:p w14:paraId="18C12BC5" w14:textId="77777777" w:rsidR="004831EF" w:rsidRPr="00DE6666" w:rsidRDefault="0022437E" w:rsidP="00063D23">
      <w:pPr>
        <w:rPr>
          <w:szCs w:val="22"/>
          <w:lang w:val="en-US"/>
        </w:rPr>
      </w:pPr>
      <w:r w:rsidRPr="00613DBD">
        <w:rPr>
          <w:szCs w:val="22"/>
          <w:lang w:val="en-US"/>
        </w:rPr>
        <w:fldChar w:fldCharType="end"/>
      </w:r>
    </w:p>
    <w:p w14:paraId="45B8F411" w14:textId="77777777" w:rsidR="008404D7" w:rsidRPr="00DE6666" w:rsidRDefault="008404D7" w:rsidP="00063D23">
      <w:pPr>
        <w:rPr>
          <w:lang w:val="en-US"/>
        </w:rPr>
      </w:pPr>
    </w:p>
    <w:p w14:paraId="6377FF4C" w14:textId="77777777" w:rsidR="008404D7" w:rsidRPr="00DE6666" w:rsidRDefault="008404D7" w:rsidP="00063D23">
      <w:pPr>
        <w:rPr>
          <w:lang w:val="en-US"/>
        </w:rPr>
      </w:pPr>
    </w:p>
    <w:p w14:paraId="0D89FF9F" w14:textId="77777777" w:rsidR="008404D7" w:rsidRPr="00DE6666" w:rsidRDefault="008404D7" w:rsidP="00063D23">
      <w:pPr>
        <w:rPr>
          <w:lang w:val="en-US"/>
        </w:rPr>
      </w:pPr>
    </w:p>
    <w:p w14:paraId="022037A7" w14:textId="77777777" w:rsidR="008404D7" w:rsidRPr="00F06078" w:rsidRDefault="004B1185" w:rsidP="00E066B4">
      <w:pPr>
        <w:pStyle w:val="mtheadingnextpage"/>
      </w:pPr>
      <w:bookmarkStart w:id="1" w:name="_Toc332033570"/>
      <w:r w:rsidRPr="00F06078">
        <w:lastRenderedPageBreak/>
        <w:t>List of t</w:t>
      </w:r>
      <w:r w:rsidR="008404D7" w:rsidRPr="00F06078">
        <w:t>ables</w:t>
      </w:r>
      <w:r w:rsidR="000B23B0" w:rsidRPr="00F06078">
        <w:t xml:space="preserve"> (style “</w:t>
      </w:r>
      <w:proofErr w:type="spellStart"/>
      <w:r w:rsidR="000B23B0" w:rsidRPr="00F06078">
        <w:t>mt_heading</w:t>
      </w:r>
      <w:proofErr w:type="spellEnd"/>
      <w:r w:rsidR="000B23B0" w:rsidRPr="00F06078">
        <w:t xml:space="preserve"> (next page, no numbers)”)</w:t>
      </w:r>
      <w:bookmarkEnd w:id="1"/>
    </w:p>
    <w:p w14:paraId="2903C0AF" w14:textId="77777777" w:rsidR="008404D7" w:rsidRPr="007A0E8C" w:rsidRDefault="000B745B" w:rsidP="00063D23">
      <w:pPr>
        <w:spacing w:line="240" w:lineRule="auto"/>
        <w:rPr>
          <w:rFonts w:cs="Calibri"/>
          <w:lang w:val="en-US"/>
        </w:rPr>
      </w:pPr>
      <w:r w:rsidRPr="007A0E8C">
        <w:rPr>
          <w:rFonts w:cs="Calibri"/>
          <w:lang w:val="en-US"/>
        </w:rPr>
        <w:t>Tables should be numbered and captioned unless there are only a few of them; a list of tables should be produced, including numbers, captions, and page numbers.</w:t>
      </w:r>
    </w:p>
    <w:p w14:paraId="1003CA34" w14:textId="77777777" w:rsidR="008404D7" w:rsidRPr="00DE6666" w:rsidRDefault="008404D7" w:rsidP="00063D23">
      <w:pPr>
        <w:spacing w:line="240" w:lineRule="auto"/>
        <w:rPr>
          <w:lang w:val="en-US"/>
        </w:rPr>
      </w:pPr>
    </w:p>
    <w:p w14:paraId="7C70E216" w14:textId="77777777" w:rsidR="008404D7" w:rsidRPr="00DE6666" w:rsidRDefault="008404D7" w:rsidP="00063D23">
      <w:pPr>
        <w:spacing w:line="240" w:lineRule="auto"/>
        <w:rPr>
          <w:lang w:val="en-US"/>
        </w:rPr>
      </w:pPr>
    </w:p>
    <w:p w14:paraId="119E64D9" w14:textId="77777777" w:rsidR="008404D7" w:rsidRPr="00DE6666" w:rsidRDefault="008404D7" w:rsidP="00063D23">
      <w:pPr>
        <w:spacing w:line="240" w:lineRule="auto"/>
        <w:rPr>
          <w:lang w:val="en-US"/>
        </w:rPr>
      </w:pPr>
    </w:p>
    <w:p w14:paraId="048FA03E" w14:textId="77777777" w:rsidR="008404D7" w:rsidRDefault="008404D7" w:rsidP="00063D23">
      <w:pPr>
        <w:spacing w:line="240" w:lineRule="auto"/>
        <w:rPr>
          <w:lang w:val="en-US"/>
        </w:rPr>
      </w:pPr>
    </w:p>
    <w:p w14:paraId="150321F9" w14:textId="77777777" w:rsidR="00F30390" w:rsidRDefault="00F30390" w:rsidP="00063D23">
      <w:pPr>
        <w:spacing w:line="240" w:lineRule="auto"/>
        <w:rPr>
          <w:lang w:val="en-US"/>
        </w:rPr>
      </w:pPr>
    </w:p>
    <w:p w14:paraId="343B10D2" w14:textId="77777777" w:rsidR="00F30390" w:rsidRDefault="00F30390" w:rsidP="00063D23">
      <w:pPr>
        <w:spacing w:line="240" w:lineRule="auto"/>
        <w:rPr>
          <w:lang w:val="en-US"/>
        </w:rPr>
      </w:pPr>
    </w:p>
    <w:p w14:paraId="59010714" w14:textId="77777777" w:rsidR="00F30390" w:rsidRDefault="00F30390" w:rsidP="00063D23">
      <w:pPr>
        <w:spacing w:line="240" w:lineRule="auto"/>
        <w:rPr>
          <w:lang w:val="en-US"/>
        </w:rPr>
      </w:pPr>
    </w:p>
    <w:p w14:paraId="17796C59" w14:textId="77777777" w:rsidR="00F30390" w:rsidRDefault="00F30390" w:rsidP="00063D23">
      <w:pPr>
        <w:spacing w:line="240" w:lineRule="auto"/>
        <w:rPr>
          <w:lang w:val="en-US"/>
        </w:rPr>
      </w:pPr>
    </w:p>
    <w:p w14:paraId="283E6342" w14:textId="77777777" w:rsidR="00F30390" w:rsidRDefault="00F30390" w:rsidP="00063D23">
      <w:pPr>
        <w:spacing w:line="240" w:lineRule="auto"/>
        <w:rPr>
          <w:lang w:val="en-US"/>
        </w:rPr>
      </w:pPr>
    </w:p>
    <w:p w14:paraId="7C72950B" w14:textId="77777777" w:rsidR="00F30390" w:rsidRDefault="00F30390" w:rsidP="00063D23">
      <w:pPr>
        <w:spacing w:line="240" w:lineRule="auto"/>
        <w:rPr>
          <w:lang w:val="en-US"/>
        </w:rPr>
      </w:pPr>
    </w:p>
    <w:p w14:paraId="52CCBE6E" w14:textId="77777777" w:rsidR="00F30390" w:rsidRDefault="00F30390" w:rsidP="00063D23">
      <w:pPr>
        <w:spacing w:line="240" w:lineRule="auto"/>
        <w:rPr>
          <w:lang w:val="en-US"/>
        </w:rPr>
      </w:pPr>
    </w:p>
    <w:p w14:paraId="13B2707C" w14:textId="77777777" w:rsidR="00F30390" w:rsidRDefault="00F30390" w:rsidP="00063D23">
      <w:pPr>
        <w:spacing w:line="240" w:lineRule="auto"/>
        <w:rPr>
          <w:lang w:val="en-US"/>
        </w:rPr>
      </w:pPr>
    </w:p>
    <w:p w14:paraId="3F91F573" w14:textId="77777777" w:rsidR="00F30390" w:rsidRDefault="00F30390" w:rsidP="00063D23">
      <w:pPr>
        <w:spacing w:line="240" w:lineRule="auto"/>
        <w:rPr>
          <w:lang w:val="en-US"/>
        </w:rPr>
      </w:pPr>
    </w:p>
    <w:p w14:paraId="5D8223A7" w14:textId="77777777" w:rsidR="00F30390" w:rsidRDefault="00F30390" w:rsidP="00063D23">
      <w:pPr>
        <w:spacing w:line="240" w:lineRule="auto"/>
        <w:rPr>
          <w:lang w:val="en-US"/>
        </w:rPr>
      </w:pPr>
    </w:p>
    <w:p w14:paraId="649EA691" w14:textId="77777777" w:rsidR="00F30390" w:rsidRDefault="00F30390" w:rsidP="00063D23">
      <w:pPr>
        <w:spacing w:line="240" w:lineRule="auto"/>
        <w:rPr>
          <w:lang w:val="en-US"/>
        </w:rPr>
      </w:pPr>
    </w:p>
    <w:p w14:paraId="3568EDE8" w14:textId="77777777" w:rsidR="00F30390" w:rsidRDefault="00F30390" w:rsidP="00063D23">
      <w:pPr>
        <w:spacing w:line="240" w:lineRule="auto"/>
        <w:rPr>
          <w:lang w:val="en-US"/>
        </w:rPr>
      </w:pPr>
    </w:p>
    <w:p w14:paraId="157B9FF8" w14:textId="77777777" w:rsidR="00F30390" w:rsidRPr="00DE6666" w:rsidRDefault="00F30390" w:rsidP="00063D23">
      <w:pPr>
        <w:spacing w:line="240" w:lineRule="auto"/>
        <w:rPr>
          <w:lang w:val="en-US"/>
        </w:rPr>
      </w:pPr>
    </w:p>
    <w:p w14:paraId="42B4B9E5" w14:textId="77777777" w:rsidR="008404D7" w:rsidRPr="00DE6666" w:rsidRDefault="008404D7" w:rsidP="00063D23">
      <w:pPr>
        <w:spacing w:line="240" w:lineRule="auto"/>
        <w:rPr>
          <w:lang w:val="en-US"/>
        </w:rPr>
      </w:pPr>
    </w:p>
    <w:p w14:paraId="2A4C6700" w14:textId="77777777" w:rsidR="008404D7" w:rsidRPr="00DE6666" w:rsidRDefault="008404D7" w:rsidP="00063D23">
      <w:pPr>
        <w:spacing w:line="240" w:lineRule="auto"/>
        <w:rPr>
          <w:lang w:val="en-US"/>
        </w:rPr>
      </w:pPr>
    </w:p>
    <w:p w14:paraId="5018388D" w14:textId="77777777" w:rsidR="008404D7" w:rsidRPr="00DE6666" w:rsidRDefault="008404D7" w:rsidP="00063D23">
      <w:pPr>
        <w:spacing w:line="240" w:lineRule="auto"/>
        <w:rPr>
          <w:lang w:val="en-US"/>
        </w:rPr>
      </w:pPr>
    </w:p>
    <w:p w14:paraId="4C3E52FD" w14:textId="77777777" w:rsidR="008404D7" w:rsidRPr="00F06078" w:rsidRDefault="004B1185" w:rsidP="00E066B4">
      <w:pPr>
        <w:pStyle w:val="mtheadingnonumbers"/>
      </w:pPr>
      <w:bookmarkStart w:id="2" w:name="_Toc332033571"/>
      <w:r w:rsidRPr="00F06078">
        <w:t>List of f</w:t>
      </w:r>
      <w:r w:rsidR="008404D7" w:rsidRPr="00F06078">
        <w:t>igures</w:t>
      </w:r>
      <w:r w:rsidR="000B23B0" w:rsidRPr="00F06078">
        <w:t xml:space="preserve"> (style “</w:t>
      </w:r>
      <w:proofErr w:type="spellStart"/>
      <w:r w:rsidR="000B23B0" w:rsidRPr="00F06078">
        <w:t>mt_</w:t>
      </w:r>
      <w:r w:rsidR="000B23B0" w:rsidRPr="00E066B4">
        <w:t>heading</w:t>
      </w:r>
      <w:proofErr w:type="spellEnd"/>
      <w:r w:rsidR="000B23B0" w:rsidRPr="00F06078">
        <w:t xml:space="preserve"> (no numbers)”)</w:t>
      </w:r>
      <w:bookmarkEnd w:id="2"/>
    </w:p>
    <w:p w14:paraId="0E027E9E" w14:textId="77777777" w:rsidR="008404D7" w:rsidRPr="007A0E8C" w:rsidRDefault="000B745B" w:rsidP="00063D23">
      <w:pPr>
        <w:spacing w:line="240" w:lineRule="auto"/>
        <w:rPr>
          <w:rFonts w:cs="Calibri"/>
          <w:lang w:val="en-US"/>
        </w:rPr>
      </w:pPr>
      <w:r w:rsidRPr="007A0E8C">
        <w:rPr>
          <w:rFonts w:cs="Calibri"/>
          <w:lang w:val="en-US"/>
        </w:rPr>
        <w:t>Figures should be numbered and captioned unless there are only a few of them; a list of figures should be produced, including numbers, captions, and page numbers.</w:t>
      </w:r>
    </w:p>
    <w:p w14:paraId="10C02A8D" w14:textId="77777777" w:rsidR="00335CCB" w:rsidRDefault="00335CCB" w:rsidP="00063D23">
      <w:pPr>
        <w:spacing w:line="240" w:lineRule="auto"/>
        <w:rPr>
          <w:lang w:val="en-US"/>
        </w:rPr>
      </w:pPr>
    </w:p>
    <w:p w14:paraId="372D0AB6" w14:textId="77777777" w:rsidR="00335CCB" w:rsidRDefault="00335CCB" w:rsidP="00063D23">
      <w:pPr>
        <w:spacing w:line="240" w:lineRule="auto"/>
        <w:rPr>
          <w:lang w:val="en-US"/>
        </w:rPr>
      </w:pPr>
    </w:p>
    <w:p w14:paraId="5600B764" w14:textId="77777777" w:rsidR="00335CCB" w:rsidRDefault="00335CCB" w:rsidP="00063D23">
      <w:pPr>
        <w:spacing w:line="240" w:lineRule="auto"/>
        <w:rPr>
          <w:lang w:val="en-US"/>
        </w:rPr>
      </w:pPr>
    </w:p>
    <w:p w14:paraId="748857E8" w14:textId="77777777" w:rsidR="00335CCB" w:rsidRDefault="00335CCB" w:rsidP="00063D23">
      <w:pPr>
        <w:spacing w:line="240" w:lineRule="auto"/>
        <w:rPr>
          <w:lang w:val="en-US"/>
        </w:rPr>
      </w:pPr>
    </w:p>
    <w:p w14:paraId="2DA164A8" w14:textId="77777777" w:rsidR="00335CCB" w:rsidRDefault="00335CCB" w:rsidP="00063D23">
      <w:pPr>
        <w:spacing w:line="240" w:lineRule="auto"/>
        <w:rPr>
          <w:lang w:val="en-US"/>
        </w:rPr>
      </w:pPr>
    </w:p>
    <w:p w14:paraId="239F40CC" w14:textId="77777777" w:rsidR="00335CCB" w:rsidRPr="000B745B" w:rsidRDefault="00335CCB" w:rsidP="00063D23">
      <w:pPr>
        <w:spacing w:line="240" w:lineRule="auto"/>
        <w:rPr>
          <w:lang w:val="en-US"/>
        </w:rPr>
      </w:pPr>
    </w:p>
    <w:p w14:paraId="2F859BB1" w14:textId="77777777" w:rsidR="008404D7" w:rsidRPr="00F06078" w:rsidRDefault="008404D7" w:rsidP="00E066B4">
      <w:pPr>
        <w:pStyle w:val="mtheadingnextpage"/>
      </w:pPr>
      <w:bookmarkStart w:id="3" w:name="_Toc332033572"/>
      <w:r w:rsidRPr="00F06078">
        <w:lastRenderedPageBreak/>
        <w:t>Abstract</w:t>
      </w:r>
      <w:r w:rsidR="0080348E" w:rsidRPr="00F06078">
        <w:t xml:space="preserve"> (style “</w:t>
      </w:r>
      <w:proofErr w:type="spellStart"/>
      <w:r w:rsidR="0080348E" w:rsidRPr="00F06078">
        <w:t>mt_heading</w:t>
      </w:r>
      <w:proofErr w:type="spellEnd"/>
      <w:r w:rsidR="0080348E" w:rsidRPr="00F06078">
        <w:t xml:space="preserve"> (next page, no numbers)”)</w:t>
      </w:r>
      <w:bookmarkEnd w:id="3"/>
    </w:p>
    <w:p w14:paraId="33B29704" w14:textId="77777777" w:rsidR="008404D7" w:rsidRPr="007A0E8C" w:rsidRDefault="000B745B" w:rsidP="00063D23">
      <w:pPr>
        <w:rPr>
          <w:rFonts w:cs="Calibri"/>
          <w:lang w:val="en-US"/>
        </w:rPr>
      </w:pPr>
      <w:r w:rsidRPr="007A0E8C">
        <w:rPr>
          <w:rFonts w:cs="Calibri"/>
          <w:lang w:val="en-US"/>
        </w:rPr>
        <w:t>Maximum two pages, outlining the purpose of the work, the main issues investigated, the methodology used, and the main results and conclusions.</w:t>
      </w:r>
      <w:r w:rsidR="006A578C" w:rsidRPr="007A0E8C">
        <w:rPr>
          <w:rFonts w:cs="Calibri"/>
          <w:lang w:val="en-US"/>
        </w:rPr>
        <w:t xml:space="preserve"> (this will obviously overlap with your </w:t>
      </w:r>
      <w:r w:rsidR="007F1BB1" w:rsidRPr="007A0E8C">
        <w:rPr>
          <w:rFonts w:cs="Calibri"/>
          <w:lang w:val="en-US"/>
        </w:rPr>
        <w:t>i</w:t>
      </w:r>
      <w:r w:rsidR="006A578C" w:rsidRPr="007A0E8C">
        <w:rPr>
          <w:rFonts w:cs="Calibri"/>
          <w:lang w:val="en-US"/>
        </w:rPr>
        <w:t>ntroduction and conclusion).</w:t>
      </w:r>
    </w:p>
    <w:p w14:paraId="65583364" w14:textId="77777777" w:rsidR="008404D7" w:rsidRPr="00F06078" w:rsidRDefault="008404D7" w:rsidP="00E066B4">
      <w:pPr>
        <w:pStyle w:val="mtheading1numbers"/>
        <w:rPr>
          <w:lang w:val="en-US"/>
        </w:rPr>
      </w:pPr>
      <w:bookmarkStart w:id="4" w:name="_Toc332033573"/>
      <w:r w:rsidRPr="005A7AD9">
        <w:rPr>
          <w:lang w:val="en-US"/>
        </w:rPr>
        <w:lastRenderedPageBreak/>
        <w:t>Introduction</w:t>
      </w:r>
      <w:r w:rsidR="00CE615D" w:rsidRPr="00F06078">
        <w:rPr>
          <w:lang w:val="en-US"/>
        </w:rPr>
        <w:t xml:space="preserve"> (style “mt_heading1 (numbers”)</w:t>
      </w:r>
      <w:bookmarkEnd w:id="4"/>
    </w:p>
    <w:p w14:paraId="03B8735A" w14:textId="77777777" w:rsidR="004831EF" w:rsidRPr="007A0E8C" w:rsidRDefault="00036140" w:rsidP="0021073B">
      <w:pPr>
        <w:pStyle w:val="mtparagraph"/>
        <w:rPr>
          <w:rFonts w:cs="Calibri"/>
        </w:rPr>
      </w:pPr>
      <w:r w:rsidRPr="007A0E8C">
        <w:rPr>
          <w:rFonts w:cs="Calibri"/>
        </w:rPr>
        <w:t xml:space="preserve">Titles, sub-titles, and other accent text are in </w:t>
      </w:r>
      <w:r w:rsidR="007A7B9A">
        <w:rPr>
          <w:rFonts w:cs="Calibri"/>
        </w:rPr>
        <w:t>Calibri</w:t>
      </w:r>
      <w:r w:rsidRPr="007A0E8C">
        <w:rPr>
          <w:rFonts w:cs="Calibri"/>
        </w:rPr>
        <w:t xml:space="preserve"> font. </w:t>
      </w:r>
      <w:r w:rsidR="004831EF" w:rsidRPr="007A0E8C">
        <w:rPr>
          <w:rFonts w:cs="Calibri"/>
        </w:rPr>
        <w:t xml:space="preserve">Text in the main body of the thesis is justified, </w:t>
      </w:r>
      <w:r w:rsidR="007A0E8C" w:rsidRPr="007A0E8C">
        <w:rPr>
          <w:rFonts w:cs="Calibri"/>
        </w:rPr>
        <w:t>Calibri</w:t>
      </w:r>
      <w:r w:rsidR="004831EF" w:rsidRPr="007A0E8C">
        <w:rPr>
          <w:rFonts w:cs="Calibri"/>
        </w:rPr>
        <w:t xml:space="preserve"> 11, line space 1.5 </w:t>
      </w:r>
      <w:r w:rsidR="00426BCC" w:rsidRPr="007A0E8C">
        <w:rPr>
          <w:rFonts w:cs="Calibri"/>
        </w:rPr>
        <w:t xml:space="preserve">— </w:t>
      </w:r>
      <w:r w:rsidR="004831EF" w:rsidRPr="007A0E8C">
        <w:rPr>
          <w:rFonts w:cs="Calibri"/>
        </w:rPr>
        <w:t>the margins are 2.5 cm on each side</w:t>
      </w:r>
      <w:r w:rsidR="00CE615D" w:rsidRPr="007A0E8C">
        <w:rPr>
          <w:rFonts w:cs="Calibri"/>
        </w:rPr>
        <w:t xml:space="preserve"> (style “</w:t>
      </w:r>
      <w:proofErr w:type="spellStart"/>
      <w:r w:rsidR="00CE615D" w:rsidRPr="007A0E8C">
        <w:rPr>
          <w:rFonts w:cs="Calibri"/>
        </w:rPr>
        <w:t>mt_paragraph</w:t>
      </w:r>
      <w:proofErr w:type="spellEnd"/>
      <w:r w:rsidR="00CE615D" w:rsidRPr="007A0E8C">
        <w:rPr>
          <w:rFonts w:cs="Calibri"/>
        </w:rPr>
        <w:t>”)</w:t>
      </w:r>
      <w:r w:rsidR="004831EF" w:rsidRPr="007A0E8C">
        <w:rPr>
          <w:rFonts w:cs="Calibri"/>
        </w:rPr>
        <w:t xml:space="preserve">. </w:t>
      </w:r>
      <w:r w:rsidR="00C323B6" w:rsidRPr="007A0E8C">
        <w:rPr>
          <w:rFonts w:cs="Calibri"/>
          <w:szCs w:val="22"/>
        </w:rPr>
        <w:t xml:space="preserve">Footnotes, references, tables and figures, and appendices may be single-spaced. </w:t>
      </w:r>
      <w:proofErr w:type="gramStart"/>
      <w:r w:rsidR="004831EF" w:rsidRPr="007A0E8C">
        <w:rPr>
          <w:rFonts w:cs="Calibri"/>
        </w:rPr>
        <w:t>First-level</w:t>
      </w:r>
      <w:proofErr w:type="gramEnd"/>
      <w:r w:rsidR="004831EF" w:rsidRPr="007A0E8C">
        <w:rPr>
          <w:rFonts w:cs="Calibri"/>
        </w:rPr>
        <w:t xml:space="preserve"> numbered chapters start on new page, lower level sections follow continuously. Text in the main body of the thesis is justified, </w:t>
      </w:r>
      <w:r w:rsidR="007A0E8C" w:rsidRPr="007A0E8C">
        <w:rPr>
          <w:rFonts w:cs="Calibri"/>
        </w:rPr>
        <w:t xml:space="preserve">Calibri </w:t>
      </w:r>
      <w:r w:rsidR="00426BCC" w:rsidRPr="007A0E8C">
        <w:rPr>
          <w:rFonts w:cs="Calibri"/>
        </w:rPr>
        <w:t xml:space="preserve">11, line space 1.5 — </w:t>
      </w:r>
      <w:r w:rsidR="004831EF" w:rsidRPr="007A0E8C">
        <w:rPr>
          <w:rFonts w:cs="Calibri"/>
        </w:rPr>
        <w:t>the margins are 2.5 cm on each side</w:t>
      </w:r>
      <w:r w:rsidR="00CE615D" w:rsidRPr="007A0E8C">
        <w:rPr>
          <w:rFonts w:cs="Calibri"/>
        </w:rPr>
        <w:t xml:space="preserve"> (style “</w:t>
      </w:r>
      <w:proofErr w:type="spellStart"/>
      <w:r w:rsidR="00CE615D" w:rsidRPr="007A0E8C">
        <w:rPr>
          <w:rFonts w:cs="Calibri"/>
        </w:rPr>
        <w:t>mt_paragraph</w:t>
      </w:r>
      <w:proofErr w:type="spellEnd"/>
      <w:r w:rsidR="00CE615D" w:rsidRPr="007A0E8C">
        <w:rPr>
          <w:rFonts w:cs="Calibri"/>
        </w:rPr>
        <w:t>”)</w:t>
      </w:r>
      <w:r w:rsidR="004831EF" w:rsidRPr="007A0E8C">
        <w:rPr>
          <w:rFonts w:cs="Calibri"/>
        </w:rPr>
        <w:t xml:space="preserve">. </w:t>
      </w:r>
      <w:r w:rsidR="00C323B6" w:rsidRPr="007A0E8C">
        <w:rPr>
          <w:rFonts w:cs="Calibri"/>
          <w:szCs w:val="22"/>
        </w:rPr>
        <w:t xml:space="preserve">Footnotes, references, tables and figures, and appendices may be single-spaced. </w:t>
      </w:r>
      <w:proofErr w:type="gramStart"/>
      <w:r w:rsidR="004831EF" w:rsidRPr="007A0E8C">
        <w:rPr>
          <w:rFonts w:cs="Calibri"/>
        </w:rPr>
        <w:t>First-level</w:t>
      </w:r>
      <w:proofErr w:type="gramEnd"/>
      <w:r w:rsidR="004831EF" w:rsidRPr="007A0E8C">
        <w:rPr>
          <w:rFonts w:cs="Calibri"/>
        </w:rPr>
        <w:t xml:space="preserve"> numbered chapters start on new page, lower level sections follow continuously. Put one empty line between paragraphs if you wish, like this.</w:t>
      </w:r>
    </w:p>
    <w:p w14:paraId="562DE603" w14:textId="77777777" w:rsidR="004831EF" w:rsidRPr="007A0E8C" w:rsidRDefault="004831EF" w:rsidP="0021073B">
      <w:pPr>
        <w:pStyle w:val="mtparagraph"/>
        <w:rPr>
          <w:rFonts w:cs="Calibri"/>
        </w:rPr>
      </w:pPr>
    </w:p>
    <w:p w14:paraId="39DDE246" w14:textId="77777777" w:rsidR="008404D7" w:rsidRPr="007A0E8C" w:rsidRDefault="00C323B6" w:rsidP="0021073B">
      <w:pPr>
        <w:pStyle w:val="mtparagraph"/>
        <w:rPr>
          <w:rFonts w:cs="Calibri"/>
        </w:rPr>
      </w:pPr>
      <w:r w:rsidRPr="007A0E8C">
        <w:rPr>
          <w:rFonts w:cs="Calibri"/>
        </w:rPr>
        <w:t xml:space="preserve">Text in the main body of the thesis is justified, </w:t>
      </w:r>
      <w:r w:rsidR="007A0E8C" w:rsidRPr="007A0E8C">
        <w:rPr>
          <w:rFonts w:cs="Calibri"/>
        </w:rPr>
        <w:t xml:space="preserve">Calibri </w:t>
      </w:r>
      <w:r w:rsidRPr="007A0E8C">
        <w:rPr>
          <w:rFonts w:cs="Calibri"/>
        </w:rPr>
        <w:t>11, line space 1.5 — the margins are 2.5 cm on each side</w:t>
      </w:r>
      <w:r w:rsidR="00CE615D" w:rsidRPr="007A0E8C">
        <w:rPr>
          <w:rFonts w:cs="Calibri"/>
        </w:rPr>
        <w:t xml:space="preserve"> (style “</w:t>
      </w:r>
      <w:proofErr w:type="spellStart"/>
      <w:r w:rsidR="00CE615D" w:rsidRPr="007A0E8C">
        <w:rPr>
          <w:rFonts w:cs="Calibri"/>
        </w:rPr>
        <w:t>mt_paragraph</w:t>
      </w:r>
      <w:proofErr w:type="spellEnd"/>
      <w:r w:rsidR="00CE615D" w:rsidRPr="007A0E8C">
        <w:rPr>
          <w:rFonts w:cs="Calibri"/>
        </w:rPr>
        <w:t>”)</w:t>
      </w:r>
      <w:r w:rsidRPr="007A0E8C">
        <w:rPr>
          <w:rFonts w:cs="Calibri"/>
        </w:rPr>
        <w:t xml:space="preserve">. </w:t>
      </w:r>
      <w:r w:rsidRPr="007A0E8C">
        <w:rPr>
          <w:rFonts w:cs="Calibri"/>
          <w:szCs w:val="22"/>
        </w:rPr>
        <w:t xml:space="preserve">Footnotes, references, tables and figures, and appendices may be single-spaced. </w:t>
      </w:r>
      <w:proofErr w:type="gramStart"/>
      <w:r w:rsidRPr="007A0E8C">
        <w:rPr>
          <w:rFonts w:cs="Calibri"/>
        </w:rPr>
        <w:t>First-level</w:t>
      </w:r>
      <w:proofErr w:type="gramEnd"/>
      <w:r w:rsidRPr="007A0E8C">
        <w:rPr>
          <w:rFonts w:cs="Calibri"/>
        </w:rPr>
        <w:t xml:space="preserve"> numbered chapters start on new page, lower level sections follow continuously. Text in the main body of the thesis is justified, </w:t>
      </w:r>
      <w:r w:rsidR="007A0E8C" w:rsidRPr="007A0E8C">
        <w:rPr>
          <w:rFonts w:cs="Calibri"/>
        </w:rPr>
        <w:t>Calibri</w:t>
      </w:r>
      <w:r w:rsidRPr="007A0E8C">
        <w:rPr>
          <w:rFonts w:cs="Calibri"/>
        </w:rPr>
        <w:t xml:space="preserve"> 11, line space 1.5 — the margins are 2.5 cm on each side</w:t>
      </w:r>
      <w:r w:rsidR="00CE615D" w:rsidRPr="007A0E8C">
        <w:rPr>
          <w:rFonts w:cs="Calibri"/>
        </w:rPr>
        <w:t xml:space="preserve"> (style “</w:t>
      </w:r>
      <w:proofErr w:type="spellStart"/>
      <w:r w:rsidR="00CE615D" w:rsidRPr="007A0E8C">
        <w:rPr>
          <w:rFonts w:cs="Calibri"/>
        </w:rPr>
        <w:t>mt_paragraph</w:t>
      </w:r>
      <w:proofErr w:type="spellEnd"/>
      <w:r w:rsidR="00CE615D" w:rsidRPr="007A0E8C">
        <w:rPr>
          <w:rFonts w:cs="Calibri"/>
        </w:rPr>
        <w:t>”)</w:t>
      </w:r>
      <w:r w:rsidRPr="007A0E8C">
        <w:rPr>
          <w:rFonts w:cs="Calibri"/>
        </w:rPr>
        <w:t xml:space="preserve">. </w:t>
      </w:r>
      <w:r w:rsidRPr="007A0E8C">
        <w:rPr>
          <w:rFonts w:cs="Calibri"/>
          <w:szCs w:val="22"/>
        </w:rPr>
        <w:t xml:space="preserve">Footnotes, references, tables and figures, and appendices may be single-spaced. </w:t>
      </w:r>
      <w:proofErr w:type="gramStart"/>
      <w:r w:rsidRPr="007A0E8C">
        <w:rPr>
          <w:rFonts w:cs="Calibri"/>
        </w:rPr>
        <w:t>First-level</w:t>
      </w:r>
      <w:proofErr w:type="gramEnd"/>
      <w:r w:rsidRPr="007A0E8C">
        <w:rPr>
          <w:rFonts w:cs="Calibri"/>
        </w:rPr>
        <w:t xml:space="preserve"> numbered chapters start on new page, lower level sections follow continuously.</w:t>
      </w:r>
    </w:p>
    <w:p w14:paraId="103E6176" w14:textId="77777777" w:rsidR="004831EF" w:rsidRPr="007A0E8C" w:rsidRDefault="004831EF" w:rsidP="0021073B">
      <w:pPr>
        <w:pStyle w:val="mtparagraph"/>
        <w:rPr>
          <w:rFonts w:cs="Calibri"/>
        </w:rPr>
      </w:pPr>
    </w:p>
    <w:p w14:paraId="442DB107" w14:textId="77777777" w:rsidR="004831EF" w:rsidRPr="007A0E8C" w:rsidRDefault="004831EF" w:rsidP="0021073B">
      <w:pPr>
        <w:pStyle w:val="mtparagraph"/>
        <w:rPr>
          <w:rFonts w:cs="Calibri"/>
        </w:rPr>
      </w:pPr>
      <w:r w:rsidRPr="007A0E8C">
        <w:rPr>
          <w:rFonts w:cs="Calibri"/>
        </w:rPr>
        <w:t>It is unlikely that you have lower-level sections in the introduction, so let</w:t>
      </w:r>
      <w:r w:rsidR="00335CCB" w:rsidRPr="007A0E8C">
        <w:rPr>
          <w:rFonts w:cs="Calibri"/>
        </w:rPr>
        <w:t>’</w:t>
      </w:r>
      <w:r w:rsidRPr="007A0E8C">
        <w:rPr>
          <w:rFonts w:cs="Calibri"/>
        </w:rPr>
        <w:t>s start the next chapter.</w:t>
      </w:r>
    </w:p>
    <w:p w14:paraId="27ED261F" w14:textId="77777777" w:rsidR="00D15908" w:rsidRPr="00DE6666" w:rsidRDefault="00D15908" w:rsidP="0021073B">
      <w:pPr>
        <w:pStyle w:val="mtparagraph"/>
        <w:rPr>
          <w:szCs w:val="22"/>
        </w:rPr>
      </w:pPr>
    </w:p>
    <w:p w14:paraId="4FDC3F2A" w14:textId="77777777" w:rsidR="008404D7" w:rsidRPr="00F06078" w:rsidRDefault="008404D7" w:rsidP="00E066B4">
      <w:pPr>
        <w:pStyle w:val="mtheading1numbers"/>
        <w:rPr>
          <w:lang w:val="en-US"/>
        </w:rPr>
      </w:pPr>
      <w:bookmarkStart w:id="5" w:name="_Toc332033574"/>
      <w:r w:rsidRPr="00F06078">
        <w:rPr>
          <w:lang w:val="en-US"/>
        </w:rPr>
        <w:lastRenderedPageBreak/>
        <w:t>Chapter title</w:t>
      </w:r>
      <w:r w:rsidR="00CE615D" w:rsidRPr="00F06078">
        <w:rPr>
          <w:lang w:val="en-US"/>
        </w:rPr>
        <w:t xml:space="preserve"> (style “mt_heading1 (numbers”)</w:t>
      </w:r>
      <w:bookmarkEnd w:id="5"/>
    </w:p>
    <w:p w14:paraId="4F70082C" w14:textId="77777777" w:rsidR="008404D7" w:rsidRPr="007A0E8C" w:rsidRDefault="00036140" w:rsidP="00604656">
      <w:pPr>
        <w:pStyle w:val="mtparagraph"/>
        <w:rPr>
          <w:rFonts w:cs="Calibri"/>
        </w:rPr>
      </w:pPr>
      <w:r w:rsidRPr="007A0E8C">
        <w:rPr>
          <w:rFonts w:cs="Calibri"/>
        </w:rPr>
        <w:t xml:space="preserve">Titles, sub-titles, and other accent text are in </w:t>
      </w:r>
      <w:r w:rsidR="007A7B9A">
        <w:rPr>
          <w:rFonts w:cs="Calibri"/>
        </w:rPr>
        <w:t>Calibri</w:t>
      </w:r>
      <w:r w:rsidRPr="007A0E8C">
        <w:rPr>
          <w:rFonts w:cs="Calibri"/>
        </w:rPr>
        <w:t xml:space="preserve"> font. </w:t>
      </w:r>
      <w:r w:rsidR="00C323B6" w:rsidRPr="007A0E8C">
        <w:rPr>
          <w:rFonts w:cs="Calibri"/>
        </w:rPr>
        <w:t xml:space="preserve">Text in the main body of the thesis is justified, </w:t>
      </w:r>
      <w:r w:rsidR="007A7B9A">
        <w:rPr>
          <w:rFonts w:cs="Calibri"/>
        </w:rPr>
        <w:t>Calibri</w:t>
      </w:r>
      <w:r w:rsidR="00C323B6" w:rsidRPr="007A0E8C">
        <w:rPr>
          <w:rFonts w:cs="Calibri"/>
        </w:rPr>
        <w:t xml:space="preserve"> 11, line space 1.5 — the margins are 2.5 cm on each side. </w:t>
      </w:r>
      <w:r w:rsidR="00C323B6" w:rsidRPr="007A0E8C">
        <w:rPr>
          <w:rFonts w:cs="Calibri"/>
          <w:szCs w:val="22"/>
        </w:rPr>
        <w:t xml:space="preserve">Footnotes, references, tables and figures, and appendices may be single-spaced. </w:t>
      </w:r>
      <w:proofErr w:type="gramStart"/>
      <w:r w:rsidR="00C323B6" w:rsidRPr="007A0E8C">
        <w:rPr>
          <w:rFonts w:cs="Calibri"/>
        </w:rPr>
        <w:t>First-level</w:t>
      </w:r>
      <w:proofErr w:type="gramEnd"/>
      <w:r w:rsidR="00C323B6" w:rsidRPr="007A0E8C">
        <w:rPr>
          <w:rFonts w:cs="Calibri"/>
        </w:rPr>
        <w:t xml:space="preserve"> numbered chapters start on new page, lower level sections follow continuously. </w:t>
      </w:r>
      <w:r w:rsidR="008404D7" w:rsidRPr="007A0E8C">
        <w:rPr>
          <w:rFonts w:cs="Calibri"/>
        </w:rPr>
        <w:t xml:space="preserve"> </w:t>
      </w:r>
      <w:r w:rsidR="00C323B6" w:rsidRPr="007A0E8C">
        <w:rPr>
          <w:rFonts w:cs="Calibri"/>
        </w:rPr>
        <w:t xml:space="preserve">Text in the main body of the thesis is justified, </w:t>
      </w:r>
      <w:r w:rsidR="007A0E8C" w:rsidRPr="007A0E8C">
        <w:rPr>
          <w:rFonts w:cs="Calibri"/>
        </w:rPr>
        <w:t>Calibri</w:t>
      </w:r>
      <w:r w:rsidR="00C323B6" w:rsidRPr="007A0E8C">
        <w:rPr>
          <w:rFonts w:cs="Calibri"/>
        </w:rPr>
        <w:t xml:space="preserve"> 11, line space 1.5 — the margins are 2.5 cm on each side. </w:t>
      </w:r>
      <w:r w:rsidR="00C323B6" w:rsidRPr="007A0E8C">
        <w:rPr>
          <w:rFonts w:cs="Calibri"/>
          <w:szCs w:val="22"/>
        </w:rPr>
        <w:t xml:space="preserve">Footnotes, references, tables and figures, and appendices may be single-spaced. </w:t>
      </w:r>
      <w:proofErr w:type="gramStart"/>
      <w:r w:rsidR="00C323B6" w:rsidRPr="007A0E8C">
        <w:rPr>
          <w:rFonts w:cs="Calibri"/>
        </w:rPr>
        <w:t>First-level</w:t>
      </w:r>
      <w:proofErr w:type="gramEnd"/>
      <w:r w:rsidR="00C323B6" w:rsidRPr="007A0E8C">
        <w:rPr>
          <w:rFonts w:cs="Calibri"/>
        </w:rPr>
        <w:t xml:space="preserve"> numbered chapters start on new page, lower level sections follow continuously. </w:t>
      </w:r>
      <w:r w:rsidR="008404D7" w:rsidRPr="007A0E8C">
        <w:rPr>
          <w:rFonts w:cs="Calibri"/>
        </w:rPr>
        <w:t>Put one empty line between paragraphs if you wish, like this.</w:t>
      </w:r>
    </w:p>
    <w:p w14:paraId="17F658A1" w14:textId="77777777" w:rsidR="008404D7" w:rsidRPr="007A0E8C" w:rsidRDefault="008404D7" w:rsidP="00604656">
      <w:pPr>
        <w:pStyle w:val="mtparagraph"/>
        <w:rPr>
          <w:rFonts w:cs="Calibri"/>
        </w:rPr>
      </w:pPr>
    </w:p>
    <w:p w14:paraId="60B2C764" w14:textId="77777777" w:rsidR="008404D7" w:rsidRPr="007A0E8C" w:rsidRDefault="00C323B6" w:rsidP="0021073B">
      <w:pPr>
        <w:pStyle w:val="mtparagraph"/>
        <w:rPr>
          <w:rFonts w:cs="Calibri"/>
        </w:rPr>
      </w:pPr>
      <w:r w:rsidRPr="007A0E8C">
        <w:rPr>
          <w:rFonts w:cs="Calibri"/>
        </w:rPr>
        <w:t xml:space="preserve">Text in the main body of the thesis is justified, </w:t>
      </w:r>
      <w:r w:rsidR="007A0E8C" w:rsidRPr="007A0E8C">
        <w:rPr>
          <w:rFonts w:cs="Calibri"/>
        </w:rPr>
        <w:t xml:space="preserve">Calibri </w:t>
      </w:r>
      <w:r w:rsidRPr="007A0E8C">
        <w:rPr>
          <w:rFonts w:cs="Calibri"/>
        </w:rPr>
        <w:t xml:space="preserve">11, line space 1.5 — the margins are 2.5 cm on each side. Footnotes, references, tables and figures, and appendices may be single-spaced. </w:t>
      </w:r>
      <w:proofErr w:type="gramStart"/>
      <w:r w:rsidRPr="007A0E8C">
        <w:rPr>
          <w:rFonts w:cs="Calibri"/>
        </w:rPr>
        <w:t>First-level</w:t>
      </w:r>
      <w:proofErr w:type="gramEnd"/>
      <w:r w:rsidRPr="007A0E8C">
        <w:rPr>
          <w:rFonts w:cs="Calibri"/>
        </w:rPr>
        <w:t xml:space="preserve"> numbered chapters start on new page, lower level sections follow continuously. Text in the main body of the thesis is justified, </w:t>
      </w:r>
      <w:r w:rsidR="007A0E8C" w:rsidRPr="007A0E8C">
        <w:rPr>
          <w:rFonts w:cs="Calibri"/>
        </w:rPr>
        <w:t>Calibri</w:t>
      </w:r>
      <w:r w:rsidRPr="007A0E8C">
        <w:rPr>
          <w:rFonts w:cs="Calibri"/>
        </w:rPr>
        <w:t xml:space="preserve"> 11, line space 1.5 — the margins are 2.5 cm on each side. Footnotes, references, tables and figures, and appendices may be single-spaced. </w:t>
      </w:r>
      <w:proofErr w:type="gramStart"/>
      <w:r w:rsidRPr="007A0E8C">
        <w:rPr>
          <w:rFonts w:cs="Calibri"/>
        </w:rPr>
        <w:t>First-level</w:t>
      </w:r>
      <w:proofErr w:type="gramEnd"/>
      <w:r w:rsidRPr="007A0E8C">
        <w:rPr>
          <w:rFonts w:cs="Calibri"/>
        </w:rPr>
        <w:t xml:space="preserve"> numbered chapters start on new page, lower level sections follow continuously.</w:t>
      </w:r>
    </w:p>
    <w:p w14:paraId="45983C4B" w14:textId="77777777" w:rsidR="008404D7" w:rsidRPr="00F06078" w:rsidRDefault="008404D7" w:rsidP="00E066B4">
      <w:pPr>
        <w:pStyle w:val="mtheading2numbers"/>
        <w:rPr>
          <w:lang w:val="en-US"/>
        </w:rPr>
      </w:pPr>
      <w:bookmarkStart w:id="6" w:name="_Toc332033575"/>
      <w:r w:rsidRPr="00F06078">
        <w:rPr>
          <w:lang w:val="en-US"/>
        </w:rPr>
        <w:t>Section title</w:t>
      </w:r>
      <w:r w:rsidR="00CE615D" w:rsidRPr="00F06078">
        <w:rPr>
          <w:lang w:val="en-US"/>
        </w:rPr>
        <w:t xml:space="preserve"> (style “mt_heading2 (numbers”)</w:t>
      </w:r>
      <w:bookmarkEnd w:id="6"/>
    </w:p>
    <w:p w14:paraId="7C4DD179" w14:textId="77777777" w:rsidR="008404D7" w:rsidRPr="007A0E8C" w:rsidRDefault="00036140" w:rsidP="0021073B">
      <w:pPr>
        <w:pStyle w:val="mtparagraph"/>
        <w:rPr>
          <w:rFonts w:cs="Calibri"/>
        </w:rPr>
      </w:pPr>
      <w:r w:rsidRPr="007A0E8C">
        <w:rPr>
          <w:rFonts w:cs="Calibri"/>
        </w:rPr>
        <w:t xml:space="preserve">Titles, sub-titles, and other accent text are in </w:t>
      </w:r>
      <w:r w:rsidR="007A7B9A">
        <w:rPr>
          <w:rFonts w:cs="Calibri"/>
        </w:rPr>
        <w:t>Calibri</w:t>
      </w:r>
      <w:r w:rsidRPr="007A0E8C">
        <w:rPr>
          <w:rFonts w:cs="Calibri"/>
        </w:rPr>
        <w:t xml:space="preserve"> font. </w:t>
      </w:r>
      <w:r w:rsidR="008404D7" w:rsidRPr="007A0E8C">
        <w:rPr>
          <w:rFonts w:cs="Calibri"/>
        </w:rPr>
        <w:t xml:space="preserve">The </w:t>
      </w:r>
      <w:r w:rsidR="004831EF" w:rsidRPr="007A0E8C">
        <w:rPr>
          <w:rFonts w:cs="Calibri"/>
        </w:rPr>
        <w:t>text flows on;</w:t>
      </w:r>
      <w:r w:rsidR="008404D7" w:rsidRPr="007A0E8C">
        <w:rPr>
          <w:rFonts w:cs="Calibri"/>
        </w:rPr>
        <w:t xml:space="preserve"> the show goes on, </w:t>
      </w:r>
      <w:r w:rsidR="004831EF" w:rsidRPr="007A0E8C">
        <w:rPr>
          <w:rFonts w:cs="Calibri"/>
        </w:rPr>
        <w:t>yeah, yeah</w:t>
      </w:r>
      <w:r w:rsidR="008404D7" w:rsidRPr="007A0E8C">
        <w:rPr>
          <w:rFonts w:cs="Calibri"/>
        </w:rPr>
        <w:t>.</w:t>
      </w:r>
      <w:r w:rsidR="00C323B6" w:rsidRPr="007A0E8C">
        <w:rPr>
          <w:rFonts w:cs="Calibri"/>
        </w:rPr>
        <w:t xml:space="preserve"> Text in the main body of the thesis is justified, </w:t>
      </w:r>
      <w:r w:rsidR="007A0E8C" w:rsidRPr="007A0E8C">
        <w:rPr>
          <w:rFonts w:cs="Calibri"/>
        </w:rPr>
        <w:t xml:space="preserve">Calibri </w:t>
      </w:r>
      <w:r w:rsidR="00C323B6" w:rsidRPr="007A0E8C">
        <w:rPr>
          <w:rFonts w:cs="Calibri"/>
        </w:rPr>
        <w:t xml:space="preserve">11, line space 1.5 — the margins are 2.5 cm on each side. </w:t>
      </w:r>
      <w:r w:rsidR="00C323B6" w:rsidRPr="007A0E8C">
        <w:rPr>
          <w:rFonts w:cs="Calibri"/>
          <w:szCs w:val="22"/>
        </w:rPr>
        <w:t xml:space="preserve">Footnotes, references, tables and figures, and appendices may be single-spaced. </w:t>
      </w:r>
      <w:proofErr w:type="gramStart"/>
      <w:r w:rsidR="00C323B6" w:rsidRPr="007A0E8C">
        <w:rPr>
          <w:rFonts w:cs="Calibri"/>
        </w:rPr>
        <w:t>First-level</w:t>
      </w:r>
      <w:proofErr w:type="gramEnd"/>
      <w:r w:rsidR="00C323B6" w:rsidRPr="007A0E8C">
        <w:rPr>
          <w:rFonts w:cs="Calibri"/>
        </w:rPr>
        <w:t xml:space="preserve"> numbered chapters start on new page, lower level sections follow continuously. </w:t>
      </w:r>
    </w:p>
    <w:p w14:paraId="506A130E" w14:textId="77777777" w:rsidR="008404D7" w:rsidRPr="00F06078" w:rsidRDefault="008404D7" w:rsidP="00E066B4">
      <w:pPr>
        <w:pStyle w:val="mtheading3numbers"/>
        <w:rPr>
          <w:lang w:val="en-US"/>
        </w:rPr>
      </w:pPr>
      <w:bookmarkStart w:id="7" w:name="_Toc332033576"/>
      <w:r w:rsidRPr="00F06078">
        <w:rPr>
          <w:lang w:val="en-US"/>
        </w:rPr>
        <w:t>Sub-section title</w:t>
      </w:r>
      <w:r w:rsidR="00CE615D" w:rsidRPr="00F06078">
        <w:rPr>
          <w:lang w:val="en-US"/>
        </w:rPr>
        <w:t xml:space="preserve"> (style “mt_heading3 (numbers”)</w:t>
      </w:r>
      <w:bookmarkEnd w:id="7"/>
    </w:p>
    <w:p w14:paraId="1069E2EB" w14:textId="77777777" w:rsidR="008404D7" w:rsidRPr="007A0E8C" w:rsidRDefault="00036140" w:rsidP="0021073B">
      <w:pPr>
        <w:pStyle w:val="mtparagraph"/>
        <w:rPr>
          <w:rFonts w:cs="Calibri"/>
        </w:rPr>
      </w:pPr>
      <w:r w:rsidRPr="007A0E8C">
        <w:rPr>
          <w:rFonts w:cs="Calibri"/>
        </w:rPr>
        <w:t xml:space="preserve">Titles, sub-titles, and other accent text are in </w:t>
      </w:r>
      <w:r w:rsidR="007A7B9A">
        <w:rPr>
          <w:rFonts w:cs="Calibri"/>
        </w:rPr>
        <w:t>Calibri</w:t>
      </w:r>
      <w:r w:rsidRPr="007A0E8C">
        <w:rPr>
          <w:rFonts w:cs="Calibri"/>
        </w:rPr>
        <w:t xml:space="preserve"> font. </w:t>
      </w:r>
      <w:r w:rsidR="008404D7" w:rsidRPr="007A0E8C">
        <w:rPr>
          <w:rFonts w:cs="Calibri"/>
        </w:rPr>
        <w:t xml:space="preserve">This is the lowest-level numbered section title. If you need to have more detailed hierarchy (though </w:t>
      </w:r>
      <w:proofErr w:type="gramStart"/>
      <w:r w:rsidR="008404D7" w:rsidRPr="007A0E8C">
        <w:rPr>
          <w:rFonts w:cs="Calibri"/>
        </w:rPr>
        <w:t>it’</w:t>
      </w:r>
      <w:r w:rsidR="004831EF" w:rsidRPr="007A0E8C">
        <w:rPr>
          <w:rFonts w:cs="Calibri"/>
        </w:rPr>
        <w:t>s</w:t>
      </w:r>
      <w:proofErr w:type="gramEnd"/>
      <w:r w:rsidR="004831EF" w:rsidRPr="007A0E8C">
        <w:rPr>
          <w:rFonts w:cs="Calibri"/>
        </w:rPr>
        <w:t xml:space="preserve"> unlikely), there is </w:t>
      </w:r>
      <w:r w:rsidR="008404D7" w:rsidRPr="007A0E8C">
        <w:rPr>
          <w:rFonts w:cs="Calibri"/>
        </w:rPr>
        <w:t>no need to number from level 4.</w:t>
      </w:r>
    </w:p>
    <w:p w14:paraId="49331B40" w14:textId="77777777" w:rsidR="008404D7" w:rsidRPr="007A0E8C" w:rsidRDefault="008404D7" w:rsidP="0021073B">
      <w:pPr>
        <w:pStyle w:val="mtparagraph"/>
        <w:rPr>
          <w:rFonts w:cs="Calibri"/>
        </w:rPr>
      </w:pPr>
    </w:p>
    <w:p w14:paraId="48A943D6" w14:textId="77777777" w:rsidR="008404D7" w:rsidRPr="007A0E8C" w:rsidRDefault="008404D7" w:rsidP="0021073B">
      <w:pPr>
        <w:pStyle w:val="mtparagraph"/>
        <w:rPr>
          <w:rFonts w:cs="Calibri"/>
        </w:rPr>
      </w:pPr>
      <w:r w:rsidRPr="007A0E8C">
        <w:rPr>
          <w:rFonts w:cs="Calibri"/>
        </w:rPr>
        <w:t xml:space="preserve">This sub-section is about to finish and a new chapter starts </w:t>
      </w:r>
      <w:r w:rsidR="00426BCC" w:rsidRPr="007A0E8C">
        <w:rPr>
          <w:rFonts w:cs="Calibri"/>
        </w:rPr>
        <w:t xml:space="preserve">— </w:t>
      </w:r>
      <w:r w:rsidRPr="007A0E8C">
        <w:rPr>
          <w:rFonts w:cs="Calibri"/>
        </w:rPr>
        <w:t>if you format its title as first-level title</w:t>
      </w:r>
      <w:r w:rsidR="00CE615D" w:rsidRPr="007A0E8C">
        <w:rPr>
          <w:rFonts w:cs="Calibri"/>
        </w:rPr>
        <w:t xml:space="preserve"> (style “mt_heading1 (numbers)” or style “</w:t>
      </w:r>
      <w:proofErr w:type="spellStart"/>
      <w:r w:rsidR="00CE615D" w:rsidRPr="007A0E8C">
        <w:rPr>
          <w:rFonts w:cs="Calibri"/>
        </w:rPr>
        <w:t>mt_heading</w:t>
      </w:r>
      <w:proofErr w:type="spellEnd"/>
      <w:r w:rsidR="00CE615D" w:rsidRPr="007A0E8C">
        <w:rPr>
          <w:rFonts w:cs="Calibri"/>
        </w:rPr>
        <w:t xml:space="preserve"> (next page, no numbers)”</w:t>
      </w:r>
      <w:r w:rsidRPr="007A0E8C">
        <w:rPr>
          <w:rFonts w:cs="Calibri"/>
        </w:rPr>
        <w:t>, a page-break will also be inserted.</w:t>
      </w:r>
    </w:p>
    <w:p w14:paraId="209C3D90" w14:textId="77777777" w:rsidR="008404D7" w:rsidRPr="00F06078" w:rsidRDefault="004831EF" w:rsidP="00E066B4">
      <w:pPr>
        <w:pStyle w:val="mtheading1numbers"/>
        <w:rPr>
          <w:lang w:val="en-US"/>
        </w:rPr>
      </w:pPr>
      <w:bookmarkStart w:id="8" w:name="_Toc332033577"/>
      <w:r w:rsidRPr="00F06078">
        <w:rPr>
          <w:lang w:val="en-US"/>
        </w:rPr>
        <w:lastRenderedPageBreak/>
        <w:t>Title of the next chapter</w:t>
      </w:r>
      <w:r w:rsidR="00CE615D" w:rsidRPr="00F06078">
        <w:rPr>
          <w:lang w:val="en-US"/>
        </w:rPr>
        <w:t xml:space="preserve"> (style “mt_heading1 (numbers”)</w:t>
      </w:r>
      <w:bookmarkEnd w:id="8"/>
    </w:p>
    <w:p w14:paraId="24F28878" w14:textId="77777777" w:rsidR="004831EF" w:rsidRPr="007A0E8C" w:rsidRDefault="004831EF" w:rsidP="0021073B">
      <w:pPr>
        <w:pStyle w:val="mtparagraph"/>
        <w:rPr>
          <w:rFonts w:cs="Calibri"/>
        </w:rPr>
      </w:pPr>
      <w:r w:rsidRPr="007A0E8C">
        <w:rPr>
          <w:rFonts w:cs="Calibri"/>
        </w:rPr>
        <w:t xml:space="preserve">I have told you it starts on a new page. So… have fun. </w:t>
      </w:r>
      <w:r w:rsidR="009D1E52" w:rsidRPr="007A0E8C">
        <w:rPr>
          <w:rFonts w:cs="Calibri"/>
        </w:rPr>
        <w:t xml:space="preserve">Text in the main body of the thesis is justified, </w:t>
      </w:r>
      <w:r w:rsidR="007A0E8C" w:rsidRPr="007A0E8C">
        <w:rPr>
          <w:rFonts w:cs="Calibri"/>
        </w:rPr>
        <w:t>Calibri</w:t>
      </w:r>
      <w:r w:rsidR="009D1E52" w:rsidRPr="007A0E8C">
        <w:rPr>
          <w:rFonts w:cs="Calibri"/>
        </w:rPr>
        <w:t xml:space="preserve"> 11, line space 1.5 — the margins are 2.5 cm on each side. </w:t>
      </w:r>
      <w:r w:rsidR="009D1E52" w:rsidRPr="007A0E8C">
        <w:rPr>
          <w:rFonts w:cs="Calibri"/>
          <w:szCs w:val="22"/>
        </w:rPr>
        <w:t xml:space="preserve">Footnotes, references, tables and figures, and appendices may be single-spaced. </w:t>
      </w:r>
      <w:proofErr w:type="gramStart"/>
      <w:r w:rsidR="009D1E52" w:rsidRPr="007A0E8C">
        <w:rPr>
          <w:rFonts w:cs="Calibri"/>
        </w:rPr>
        <w:t>First-level</w:t>
      </w:r>
      <w:proofErr w:type="gramEnd"/>
      <w:r w:rsidR="009D1E52" w:rsidRPr="007A0E8C">
        <w:rPr>
          <w:rFonts w:cs="Calibri"/>
        </w:rPr>
        <w:t xml:space="preserve"> numbered chapters start on new page, lower level sections follow continuously. Text in the main body of the thesis is justified, </w:t>
      </w:r>
      <w:r w:rsidR="007A0E8C" w:rsidRPr="007A0E8C">
        <w:rPr>
          <w:rFonts w:cs="Calibri"/>
        </w:rPr>
        <w:t xml:space="preserve">Calibri </w:t>
      </w:r>
      <w:r w:rsidR="009D1E52" w:rsidRPr="007A0E8C">
        <w:rPr>
          <w:rFonts w:cs="Calibri"/>
        </w:rPr>
        <w:t xml:space="preserve">11, line space 1.5 — the margins are 2.5 cm on each side. </w:t>
      </w:r>
      <w:r w:rsidR="009D1E52" w:rsidRPr="007A0E8C">
        <w:rPr>
          <w:rFonts w:cs="Calibri"/>
          <w:szCs w:val="22"/>
        </w:rPr>
        <w:t xml:space="preserve">Footnotes, references, tables and figures, and appendices may be single-spaced. </w:t>
      </w:r>
      <w:proofErr w:type="gramStart"/>
      <w:r w:rsidR="009D1E52" w:rsidRPr="007A0E8C">
        <w:rPr>
          <w:rFonts w:cs="Calibri"/>
        </w:rPr>
        <w:t>First-level</w:t>
      </w:r>
      <w:proofErr w:type="gramEnd"/>
      <w:r w:rsidR="009D1E52" w:rsidRPr="007A0E8C">
        <w:rPr>
          <w:rFonts w:cs="Calibri"/>
        </w:rPr>
        <w:t xml:space="preserve"> numbered chapters start on new page, lower level sections follow continuously. Put one empty line between paragraphs if you wish, like this.</w:t>
      </w:r>
    </w:p>
    <w:p w14:paraId="076A1E31" w14:textId="77777777" w:rsidR="00372BBD" w:rsidRPr="007A0E8C" w:rsidRDefault="00372BBD" w:rsidP="0021073B">
      <w:pPr>
        <w:pStyle w:val="mtparagraph"/>
        <w:rPr>
          <w:rFonts w:cs="Calibri"/>
        </w:rPr>
      </w:pPr>
    </w:p>
    <w:p w14:paraId="0D14F2EE" w14:textId="77777777" w:rsidR="009D1E52" w:rsidRPr="007A0E8C" w:rsidRDefault="009D1E52" w:rsidP="0021073B">
      <w:pPr>
        <w:pStyle w:val="mtparagraph"/>
        <w:rPr>
          <w:rFonts w:cs="Calibri"/>
        </w:rPr>
      </w:pPr>
      <w:r w:rsidRPr="007A0E8C">
        <w:rPr>
          <w:rFonts w:cs="Calibri"/>
        </w:rPr>
        <w:t xml:space="preserve">Text in the main body of the thesis is justified, </w:t>
      </w:r>
      <w:r w:rsidR="007A0E8C" w:rsidRPr="007A0E8C">
        <w:rPr>
          <w:rFonts w:cs="Calibri"/>
        </w:rPr>
        <w:t xml:space="preserve">Calibri </w:t>
      </w:r>
      <w:r w:rsidRPr="007A0E8C">
        <w:rPr>
          <w:rFonts w:cs="Calibri"/>
        </w:rPr>
        <w:t xml:space="preserve">11, line space 1.5 — the margins are 2.5 cm on each side. </w:t>
      </w:r>
      <w:r w:rsidRPr="007A0E8C">
        <w:rPr>
          <w:rFonts w:cs="Calibri"/>
          <w:szCs w:val="22"/>
        </w:rPr>
        <w:t xml:space="preserve">Footnotes, references, tables and figures, and appendices may be single-spaced. </w:t>
      </w:r>
      <w:proofErr w:type="gramStart"/>
      <w:r w:rsidRPr="007A0E8C">
        <w:rPr>
          <w:rFonts w:cs="Calibri"/>
        </w:rPr>
        <w:t>First-level</w:t>
      </w:r>
      <w:proofErr w:type="gramEnd"/>
      <w:r w:rsidRPr="007A0E8C">
        <w:rPr>
          <w:rFonts w:cs="Calibri"/>
        </w:rPr>
        <w:t xml:space="preserve"> numbered chapters start on new page, lower level sections follow continuously. Text in the main body of the thesis is justified, </w:t>
      </w:r>
      <w:r w:rsidR="007A0E8C" w:rsidRPr="007A0E8C">
        <w:rPr>
          <w:rFonts w:cs="Calibri"/>
        </w:rPr>
        <w:t xml:space="preserve">Calibri </w:t>
      </w:r>
      <w:r w:rsidRPr="007A0E8C">
        <w:rPr>
          <w:rFonts w:cs="Calibri"/>
        </w:rPr>
        <w:t xml:space="preserve">11, line space 1.5 — the margins are 2.5 cm on each side. </w:t>
      </w:r>
      <w:r w:rsidRPr="007A0E8C">
        <w:rPr>
          <w:rFonts w:cs="Calibri"/>
          <w:szCs w:val="22"/>
        </w:rPr>
        <w:t xml:space="preserve">Footnotes, references, tables and figures, and appendices may be single-spaced. </w:t>
      </w:r>
      <w:proofErr w:type="gramStart"/>
      <w:r w:rsidRPr="007A0E8C">
        <w:rPr>
          <w:rFonts w:cs="Calibri"/>
        </w:rPr>
        <w:t>First-level</w:t>
      </w:r>
      <w:proofErr w:type="gramEnd"/>
      <w:r w:rsidRPr="007A0E8C">
        <w:rPr>
          <w:rFonts w:cs="Calibri"/>
        </w:rPr>
        <w:t xml:space="preserve"> numbered chapters start on new page, lower level sections follow continuously.</w:t>
      </w:r>
    </w:p>
    <w:p w14:paraId="77B83F9E" w14:textId="77777777" w:rsidR="009D1E52" w:rsidRPr="00DE6666" w:rsidRDefault="009D1E52" w:rsidP="0021073B">
      <w:pPr>
        <w:pStyle w:val="mtparagraph"/>
      </w:pPr>
    </w:p>
    <w:p w14:paraId="726D8236" w14:textId="77777777" w:rsidR="006B451E" w:rsidRDefault="006B451E">
      <w:pPr>
        <w:spacing w:line="240" w:lineRule="auto"/>
        <w:jc w:val="left"/>
        <w:rPr>
          <w:lang w:val="en-US"/>
        </w:rPr>
      </w:pPr>
      <w:r w:rsidRPr="006B451E">
        <w:rPr>
          <w:lang w:val="en-US"/>
        </w:rPr>
        <w:br w:type="page"/>
      </w:r>
    </w:p>
    <w:p w14:paraId="6E294E85" w14:textId="77777777" w:rsidR="000B745B" w:rsidRPr="00F06078" w:rsidRDefault="000B745B" w:rsidP="00E066B4">
      <w:pPr>
        <w:pStyle w:val="mtheading1numbers"/>
        <w:rPr>
          <w:lang w:val="en-US"/>
        </w:rPr>
      </w:pPr>
      <w:bookmarkStart w:id="9" w:name="_Toc332033578"/>
      <w:r w:rsidRPr="00F06078">
        <w:rPr>
          <w:lang w:val="en-US"/>
        </w:rPr>
        <w:lastRenderedPageBreak/>
        <w:t xml:space="preserve">Conclusion </w:t>
      </w:r>
      <w:r w:rsidR="00C92E2A" w:rsidRPr="00F06078">
        <w:rPr>
          <w:lang w:val="en-US"/>
        </w:rPr>
        <w:t>(</w:t>
      </w:r>
      <w:r w:rsidR="00C92E2A" w:rsidRPr="005A7AD9">
        <w:rPr>
          <w:lang w:val="en-US"/>
        </w:rPr>
        <w:t>style</w:t>
      </w:r>
      <w:r w:rsidR="00C92E2A" w:rsidRPr="00F06078">
        <w:rPr>
          <w:lang w:val="en-US"/>
        </w:rPr>
        <w:t xml:space="preserve"> “mt_heading1 (numbers”)</w:t>
      </w:r>
      <w:bookmarkEnd w:id="9"/>
    </w:p>
    <w:p w14:paraId="41B63CBA" w14:textId="77777777" w:rsidR="009D1E52" w:rsidRPr="007A0E8C" w:rsidRDefault="009D1E52" w:rsidP="0021073B">
      <w:pPr>
        <w:pStyle w:val="mtparagraph"/>
        <w:rPr>
          <w:rFonts w:cs="Calibri"/>
        </w:rPr>
      </w:pPr>
      <w:r w:rsidRPr="007A0E8C">
        <w:rPr>
          <w:rFonts w:cs="Calibri"/>
        </w:rPr>
        <w:t xml:space="preserve">Text in the main body of the thesis is justified, </w:t>
      </w:r>
      <w:r w:rsidR="007A0E8C" w:rsidRPr="007A0E8C">
        <w:rPr>
          <w:rFonts w:cs="Calibri"/>
        </w:rPr>
        <w:t xml:space="preserve">Calibri </w:t>
      </w:r>
      <w:r w:rsidRPr="007A0E8C">
        <w:rPr>
          <w:rFonts w:cs="Calibri"/>
        </w:rPr>
        <w:t xml:space="preserve">11, line space 1.5 — the margins are 2.5 cm on each side. </w:t>
      </w:r>
      <w:r w:rsidRPr="007A0E8C">
        <w:rPr>
          <w:rFonts w:cs="Calibri"/>
          <w:szCs w:val="22"/>
        </w:rPr>
        <w:t xml:space="preserve">Footnotes, references, tables and figures, and appendices may be single-spaced. </w:t>
      </w:r>
      <w:proofErr w:type="gramStart"/>
      <w:r w:rsidRPr="007A0E8C">
        <w:rPr>
          <w:rFonts w:cs="Calibri"/>
        </w:rPr>
        <w:t>First-level</w:t>
      </w:r>
      <w:proofErr w:type="gramEnd"/>
      <w:r w:rsidRPr="007A0E8C">
        <w:rPr>
          <w:rFonts w:cs="Calibri"/>
        </w:rPr>
        <w:t xml:space="preserve"> numbered chapters start on new page, lower level sections follow continuously. Text in the main body of the thesis is justified, </w:t>
      </w:r>
      <w:r w:rsidR="007A0E8C" w:rsidRPr="007A0E8C">
        <w:rPr>
          <w:rFonts w:cs="Calibri"/>
        </w:rPr>
        <w:t xml:space="preserve">Calibri </w:t>
      </w:r>
      <w:r w:rsidRPr="007A0E8C">
        <w:rPr>
          <w:rFonts w:cs="Calibri"/>
        </w:rPr>
        <w:t xml:space="preserve">11, line space 1.5 — the margins are 2.5 cm on each side. </w:t>
      </w:r>
      <w:r w:rsidRPr="007A0E8C">
        <w:rPr>
          <w:rFonts w:cs="Calibri"/>
          <w:szCs w:val="22"/>
        </w:rPr>
        <w:t xml:space="preserve">Footnotes, references, tables and figures, and appendices may be single-spaced. </w:t>
      </w:r>
      <w:proofErr w:type="gramStart"/>
      <w:r w:rsidRPr="007A0E8C">
        <w:rPr>
          <w:rFonts w:cs="Calibri"/>
        </w:rPr>
        <w:t>First-level</w:t>
      </w:r>
      <w:proofErr w:type="gramEnd"/>
      <w:r w:rsidRPr="007A0E8C">
        <w:rPr>
          <w:rFonts w:cs="Calibri"/>
        </w:rPr>
        <w:t xml:space="preserve"> numbered chapters start on new page, lower level sections follow continuously. Put one empty line between paragraphs if you wish, like this.</w:t>
      </w:r>
    </w:p>
    <w:p w14:paraId="07448184" w14:textId="77777777" w:rsidR="00372BBD" w:rsidRPr="007A0E8C" w:rsidRDefault="00372BBD" w:rsidP="00555D3E">
      <w:pPr>
        <w:pStyle w:val="mtparagraph"/>
        <w:rPr>
          <w:rFonts w:cs="Calibri"/>
        </w:rPr>
      </w:pPr>
    </w:p>
    <w:p w14:paraId="6A29658A" w14:textId="77777777" w:rsidR="009D1E52" w:rsidRPr="007A0E8C" w:rsidRDefault="00E02FB0" w:rsidP="00E02FB0">
      <w:pPr>
        <w:pStyle w:val="mtquotation"/>
        <w:rPr>
          <w:rFonts w:cs="Calibri"/>
        </w:rPr>
      </w:pPr>
      <w:r w:rsidRPr="007A0E8C">
        <w:rPr>
          <w:rFonts w:cs="Calibri"/>
        </w:rPr>
        <w:t xml:space="preserve">Text in the main body of the thesis is justified, </w:t>
      </w:r>
      <w:r w:rsidR="007A0E8C" w:rsidRPr="007A0E8C">
        <w:rPr>
          <w:rFonts w:cs="Calibri"/>
        </w:rPr>
        <w:t xml:space="preserve">Calibri </w:t>
      </w:r>
      <w:r w:rsidRPr="007A0E8C">
        <w:rPr>
          <w:rFonts w:cs="Calibri"/>
        </w:rPr>
        <w:t xml:space="preserve">11, line space 1.5 — the margins are 2.5 cm on each side. Footnotes, references, tables and figures, and appendices may be single-spaced. </w:t>
      </w:r>
      <w:proofErr w:type="gramStart"/>
      <w:r w:rsidRPr="007A0E8C">
        <w:rPr>
          <w:rFonts w:cs="Calibri"/>
        </w:rPr>
        <w:t>First-level</w:t>
      </w:r>
      <w:proofErr w:type="gramEnd"/>
      <w:r w:rsidRPr="007A0E8C">
        <w:rPr>
          <w:rFonts w:cs="Calibri"/>
        </w:rPr>
        <w:t xml:space="preserve"> numbered chapters start on new page, lower level sections follow continuously. Text in the main body of the thesis is justified, </w:t>
      </w:r>
      <w:r w:rsidR="007A0E8C" w:rsidRPr="007A0E8C">
        <w:rPr>
          <w:rFonts w:cs="Calibri"/>
        </w:rPr>
        <w:t xml:space="preserve">Calibri </w:t>
      </w:r>
      <w:r w:rsidRPr="007A0E8C">
        <w:rPr>
          <w:rFonts w:cs="Calibri"/>
        </w:rPr>
        <w:t xml:space="preserve">11, line space 1.5 — the margins are 2.5 cm on each side. Footnotes, references, tables and figures, and appendices may be single-spaced. </w:t>
      </w:r>
      <w:proofErr w:type="gramStart"/>
      <w:r w:rsidRPr="007A0E8C">
        <w:rPr>
          <w:rFonts w:cs="Calibri"/>
        </w:rPr>
        <w:t>First-level</w:t>
      </w:r>
      <w:proofErr w:type="gramEnd"/>
      <w:r w:rsidRPr="007A0E8C">
        <w:rPr>
          <w:rFonts w:cs="Calibri"/>
        </w:rPr>
        <w:t xml:space="preserve"> numbered chapters start on new page, lower level sections follow continuously.</w:t>
      </w:r>
    </w:p>
    <w:p w14:paraId="51294F00" w14:textId="77777777" w:rsidR="006B451E" w:rsidRDefault="006B451E">
      <w:pPr>
        <w:spacing w:line="240" w:lineRule="auto"/>
        <w:jc w:val="left"/>
        <w:rPr>
          <w:lang w:val="en-US"/>
        </w:rPr>
      </w:pPr>
      <w:r w:rsidRPr="006B451E">
        <w:rPr>
          <w:lang w:val="en-US"/>
        </w:rPr>
        <w:br w:type="page"/>
      </w:r>
    </w:p>
    <w:p w14:paraId="38C8941C" w14:textId="77777777" w:rsidR="006B451E" w:rsidRPr="00F06078" w:rsidRDefault="006B451E" w:rsidP="005A7AD9">
      <w:pPr>
        <w:pStyle w:val="mtheadingnextpage"/>
      </w:pPr>
      <w:bookmarkStart w:id="10" w:name="_Toc332033579"/>
      <w:r w:rsidRPr="005A7AD9">
        <w:lastRenderedPageBreak/>
        <w:t>Figures</w:t>
      </w:r>
      <w:r w:rsidRPr="00F06078">
        <w:t>/Graphs/Charts</w:t>
      </w:r>
      <w:bookmarkEnd w:id="10"/>
    </w:p>
    <w:p w14:paraId="01E6B93D" w14:textId="77777777" w:rsidR="006B451E" w:rsidRPr="007A0E8C" w:rsidRDefault="006B451E" w:rsidP="006B451E">
      <w:pPr>
        <w:pStyle w:val="mtparagraph"/>
        <w:rPr>
          <w:rFonts w:cs="Calibri"/>
        </w:rPr>
      </w:pPr>
      <w:r w:rsidRPr="007A0E8C">
        <w:rPr>
          <w:rFonts w:cs="Calibri"/>
        </w:rPr>
        <w:t>Figures, graphs and tables may be in the body of the paper. Below is an example of a graph. If there is not enough space on the current page, a page break (insert/break/page break) can be used to have a proper formatting.</w:t>
      </w:r>
    </w:p>
    <w:p w14:paraId="0B5CFC15" w14:textId="77777777" w:rsidR="006B451E" w:rsidRPr="007A0E8C" w:rsidRDefault="006B451E" w:rsidP="006B451E">
      <w:pPr>
        <w:pStyle w:val="mtparagraph"/>
        <w:rPr>
          <w:rFonts w:cs="Calibri"/>
        </w:rPr>
      </w:pPr>
    </w:p>
    <w:p w14:paraId="093F5779" w14:textId="77777777" w:rsidR="006B451E" w:rsidRPr="007A0E8C" w:rsidRDefault="006B451E" w:rsidP="006B451E">
      <w:pPr>
        <w:pStyle w:val="mtparagraph"/>
        <w:rPr>
          <w:rFonts w:cs="Calibri"/>
        </w:rPr>
      </w:pPr>
      <w:r w:rsidRPr="007A0E8C">
        <w:rPr>
          <w:rFonts w:cs="Calibri"/>
        </w:rPr>
        <w:t xml:space="preserve">Figures and graphs should always be as wide as the margins—as long as the text </w:t>
      </w:r>
      <w:proofErr w:type="gramStart"/>
      <w:r w:rsidRPr="007A0E8C">
        <w:rPr>
          <w:rFonts w:cs="Calibri"/>
        </w:rPr>
        <w:t>doesn’t</w:t>
      </w:r>
      <w:proofErr w:type="gramEnd"/>
      <w:r w:rsidRPr="007A0E8C">
        <w:rPr>
          <w:rFonts w:cs="Calibri"/>
        </w:rPr>
        <w:t xml:space="preserve"> become too big or blurry. If margins are too wide for the figure/graph they should be centered. </w:t>
      </w:r>
      <w:proofErr w:type="gramStart"/>
      <w:r w:rsidRPr="007A0E8C">
        <w:rPr>
          <w:rFonts w:cs="Calibri"/>
        </w:rPr>
        <w:t>Furthermore</w:t>
      </w:r>
      <w:proofErr w:type="gramEnd"/>
      <w:r w:rsidRPr="007A0E8C">
        <w:rPr>
          <w:rFonts w:cs="Calibri"/>
        </w:rPr>
        <w:t xml:space="preserve"> the function “copy” and “paste special” should be used to ensure a good quality.</w:t>
      </w:r>
    </w:p>
    <w:p w14:paraId="5E0B7D03" w14:textId="77777777" w:rsidR="006B451E" w:rsidRPr="007A0E8C" w:rsidRDefault="006B451E" w:rsidP="006B451E">
      <w:pPr>
        <w:pStyle w:val="mtparagraph"/>
        <w:rPr>
          <w:rFonts w:cs="Calibri"/>
        </w:rPr>
      </w:pPr>
    </w:p>
    <w:p w14:paraId="79C7B248" w14:textId="77777777" w:rsidR="006B451E" w:rsidRPr="007A0E8C" w:rsidRDefault="006B451E" w:rsidP="006B451E">
      <w:pPr>
        <w:pStyle w:val="mtparagraph"/>
        <w:rPr>
          <w:rFonts w:cs="Calibri"/>
        </w:rPr>
      </w:pPr>
      <w:r w:rsidRPr="007A0E8C">
        <w:rPr>
          <w:rFonts w:cs="Calibri"/>
        </w:rPr>
        <w:t>If the figure/graph starts on a new page there is no spacing before its title so that the text starts at the top of the page. However, if it follows a paragraph there is spacing before of 12 pt. Spacing after is in both cases 3 pt.</w:t>
      </w:r>
    </w:p>
    <w:p w14:paraId="7D0F776D" w14:textId="77777777" w:rsidR="006B451E" w:rsidRPr="006B451E" w:rsidRDefault="006B451E" w:rsidP="006B451E">
      <w:pPr>
        <w:pStyle w:val="mtparagraph"/>
      </w:pPr>
    </w:p>
    <w:p w14:paraId="556599CA" w14:textId="77777777" w:rsidR="00E076CB" w:rsidRPr="007A0E8C" w:rsidRDefault="006B451E" w:rsidP="00E076CB">
      <w:pPr>
        <w:pStyle w:val="mtgraphheadingexhibits"/>
        <w:rPr>
          <w:rFonts w:cs="Calibri"/>
        </w:rPr>
      </w:pPr>
      <w:r w:rsidRPr="007A0E8C">
        <w:rPr>
          <w:rFonts w:cs="Calibri"/>
        </w:rPr>
        <w:t>Graph 2:</w:t>
      </w:r>
      <w:r w:rsidRPr="007A0E8C">
        <w:rPr>
          <w:rFonts w:cs="Calibri"/>
        </w:rPr>
        <w:tab/>
        <w:t>This is an example of a Graph Text (“</w:t>
      </w:r>
      <w:proofErr w:type="spellStart"/>
      <w:r w:rsidRPr="007A0E8C">
        <w:rPr>
          <w:rFonts w:cs="Calibri"/>
        </w:rPr>
        <w:t>mt_graph</w:t>
      </w:r>
      <w:proofErr w:type="spellEnd"/>
      <w:r w:rsidRPr="007A0E8C">
        <w:rPr>
          <w:rFonts w:cs="Calibri"/>
        </w:rPr>
        <w:t xml:space="preserve"> heading (</w:t>
      </w:r>
      <w:r w:rsidR="004D2A66" w:rsidRPr="007A0E8C">
        <w:rPr>
          <w:rFonts w:cs="Calibri"/>
        </w:rPr>
        <w:t>e</w:t>
      </w:r>
      <w:r w:rsidRPr="007A0E8C">
        <w:rPr>
          <w:rFonts w:cs="Calibri"/>
        </w:rPr>
        <w:t xml:space="preserve">xhibits)”): Font is </w:t>
      </w:r>
      <w:r w:rsidR="007A0E8C">
        <w:t>Calibri</w:t>
      </w:r>
      <w:r w:rsidRPr="007A0E8C">
        <w:rPr>
          <w:rFonts w:cs="Calibri"/>
        </w:rPr>
        <w:t xml:space="preserve">, size 10, bold and if a second line, it </w:t>
      </w:r>
      <w:proofErr w:type="gramStart"/>
      <w:r w:rsidRPr="007A0E8C">
        <w:rPr>
          <w:rFonts w:cs="Calibri"/>
        </w:rPr>
        <w:t>is indented</w:t>
      </w:r>
      <w:proofErr w:type="gramEnd"/>
      <w:r w:rsidRPr="007A0E8C">
        <w:rPr>
          <w:rFonts w:cs="Calibri"/>
        </w:rPr>
        <w:t xml:space="preserve"> with single line spacing</w:t>
      </w:r>
    </w:p>
    <w:p w14:paraId="35C9CAB4" w14:textId="77777777" w:rsidR="006B451E" w:rsidRPr="007A0E8C" w:rsidRDefault="006B451E" w:rsidP="00E076CB">
      <w:pPr>
        <w:pStyle w:val="mtgraphheadingexhibits"/>
        <w:rPr>
          <w:rFonts w:cs="Calibri"/>
        </w:rPr>
      </w:pPr>
      <w:r w:rsidRPr="007A0E8C">
        <w:rPr>
          <w:rFonts w:cs="Calibri"/>
          <w:noProof/>
          <w:lang w:eastAsia="en-US"/>
        </w:rPr>
        <w:drawing>
          <wp:inline distT="0" distB="0" distL="0" distR="0" wp14:anchorId="1AA50FE8" wp14:editId="495FE5D0">
            <wp:extent cx="5724000" cy="3328159"/>
            <wp:effectExtent l="19050" t="19050" r="10160" b="2476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44" t="23474" r="9686" b="8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000" cy="3328159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9721995" w14:textId="77777777" w:rsidR="006B451E" w:rsidRPr="007A0E8C" w:rsidRDefault="006B451E" w:rsidP="006B451E">
      <w:pPr>
        <w:pStyle w:val="mtgraphsourcetext"/>
        <w:rPr>
          <w:rFonts w:cs="Calibri"/>
        </w:rPr>
      </w:pPr>
      <w:r w:rsidRPr="007A0E8C">
        <w:rPr>
          <w:rFonts w:cs="Calibri"/>
        </w:rPr>
        <w:t>Source:</w:t>
      </w:r>
      <w:r w:rsidRPr="007A0E8C">
        <w:rPr>
          <w:rFonts w:cs="Calibri"/>
        </w:rPr>
        <w:tab/>
        <w:t>(“</w:t>
      </w:r>
      <w:proofErr w:type="spellStart"/>
      <w:r w:rsidRPr="007A0E8C">
        <w:rPr>
          <w:rFonts w:cs="Calibri"/>
        </w:rPr>
        <w:t>mt_graph</w:t>
      </w:r>
      <w:proofErr w:type="spellEnd"/>
      <w:r w:rsidRPr="007A0E8C">
        <w:rPr>
          <w:rFonts w:cs="Calibri"/>
        </w:rPr>
        <w:t xml:space="preserve"> source text”): This is an example of graph/figure/table source. Font size is </w:t>
      </w:r>
      <w:proofErr w:type="gramStart"/>
      <w:r w:rsidRPr="007A0E8C">
        <w:rPr>
          <w:rFonts w:cs="Calibri"/>
        </w:rPr>
        <w:t>8</w:t>
      </w:r>
      <w:proofErr w:type="gramEnd"/>
      <w:r w:rsidRPr="007A0E8C">
        <w:rPr>
          <w:rFonts w:cs="Calibri"/>
        </w:rPr>
        <w:t>, line spacing at 11 pt, Spacing before is 6 pt. and spacing after is 12 pt. It is justified.</w:t>
      </w:r>
    </w:p>
    <w:p w14:paraId="494C39D4" w14:textId="77777777" w:rsidR="006B451E" w:rsidRDefault="006B451E" w:rsidP="006B451E">
      <w:pPr>
        <w:pStyle w:val="mtparagraph"/>
      </w:pPr>
    </w:p>
    <w:p w14:paraId="0C53458C" w14:textId="77777777" w:rsidR="009D1E52" w:rsidRPr="009D1E52" w:rsidRDefault="009D1E52" w:rsidP="0021073B">
      <w:pPr>
        <w:pStyle w:val="mtparagraph"/>
      </w:pPr>
    </w:p>
    <w:p w14:paraId="719FC2EE" w14:textId="77777777" w:rsidR="004831EF" w:rsidRPr="00F06078" w:rsidRDefault="006A578C" w:rsidP="005A7AD9">
      <w:pPr>
        <w:pStyle w:val="mtheadingnextpage"/>
      </w:pPr>
      <w:bookmarkStart w:id="11" w:name="_Toc332033580"/>
      <w:r w:rsidRPr="00F06078">
        <w:lastRenderedPageBreak/>
        <w:t>References</w:t>
      </w:r>
      <w:r w:rsidR="00C92E2A" w:rsidRPr="00F06078">
        <w:t xml:space="preserve"> (style “</w:t>
      </w:r>
      <w:proofErr w:type="spellStart"/>
      <w:r w:rsidR="00C92E2A" w:rsidRPr="00F06078">
        <w:t>mt_heading</w:t>
      </w:r>
      <w:proofErr w:type="spellEnd"/>
      <w:r w:rsidR="00C92E2A" w:rsidRPr="00F06078">
        <w:t xml:space="preserve"> (next page, no numbers)”)</w:t>
      </w:r>
      <w:bookmarkEnd w:id="11"/>
    </w:p>
    <w:p w14:paraId="190611B6" w14:textId="77777777" w:rsidR="008719D9" w:rsidRPr="007A0E8C" w:rsidRDefault="00086F0C" w:rsidP="00200994">
      <w:pPr>
        <w:pStyle w:val="mtreferencetext"/>
        <w:rPr>
          <w:rFonts w:cs="Calibri"/>
        </w:rPr>
      </w:pPr>
      <w:r w:rsidRPr="007A0E8C">
        <w:rPr>
          <w:rFonts w:cs="Calibri"/>
        </w:rPr>
        <w:t>All references must be listed in alphabetical order by the last name of the first author and include full bibliographic details.  We recommend using the Chicago Manual of Style as a guide to formatting your citations and reference list</w:t>
      </w:r>
      <w:r w:rsidR="008719D9" w:rsidRPr="007A0E8C">
        <w:rPr>
          <w:rFonts w:cs="Calibri"/>
        </w:rPr>
        <w:t>.  You will find the Chicago Manual of Style in the Information Center online here:</w:t>
      </w:r>
    </w:p>
    <w:p w14:paraId="18E2204D" w14:textId="77777777" w:rsidR="008719D9" w:rsidRPr="007A0E8C" w:rsidRDefault="008719D9" w:rsidP="00200994">
      <w:pPr>
        <w:pStyle w:val="mtreferencetext"/>
        <w:rPr>
          <w:rFonts w:cs="Calibri"/>
        </w:rPr>
      </w:pPr>
    </w:p>
    <w:p w14:paraId="35FDF1C1" w14:textId="77777777" w:rsidR="00086F0C" w:rsidRPr="007A0E8C" w:rsidRDefault="008719D9" w:rsidP="00200994">
      <w:pPr>
        <w:pStyle w:val="mtreferencetext"/>
        <w:rPr>
          <w:rFonts w:cs="Calibri"/>
        </w:rPr>
      </w:pPr>
      <w:r w:rsidRPr="007A0E8C">
        <w:rPr>
          <w:rFonts w:cs="Calibri"/>
        </w:rPr>
        <w:t xml:space="preserve"> </w:t>
      </w:r>
      <w:hyperlink r:id="rId12" w:history="1">
        <w:r w:rsidRPr="007A0E8C">
          <w:rPr>
            <w:rStyle w:val="Hyperlink"/>
            <w:rFonts w:cs="Calibri"/>
          </w:rPr>
          <w:t>http://www.chicagomanualofstyle.org.proxy.esmt.org/home.html</w:t>
        </w:r>
      </w:hyperlink>
      <w:r w:rsidR="00086F0C" w:rsidRPr="007A0E8C">
        <w:rPr>
          <w:rFonts w:cs="Calibri"/>
        </w:rPr>
        <w:t>.</w:t>
      </w:r>
    </w:p>
    <w:p w14:paraId="6A305366" w14:textId="77777777" w:rsidR="00086F0C" w:rsidRPr="007A0E8C" w:rsidRDefault="00086F0C" w:rsidP="00200994">
      <w:pPr>
        <w:pStyle w:val="mtreferencetext"/>
        <w:rPr>
          <w:rFonts w:cs="Calibri"/>
        </w:rPr>
      </w:pPr>
      <w:r w:rsidRPr="007A0E8C">
        <w:rPr>
          <w:rFonts w:cs="Calibri"/>
        </w:rPr>
        <w:br/>
        <w:t xml:space="preserve">When using software to create </w:t>
      </w:r>
      <w:r w:rsidR="008719D9" w:rsidRPr="007A0E8C">
        <w:rPr>
          <w:rFonts w:cs="Calibri"/>
        </w:rPr>
        <w:t xml:space="preserve">and format </w:t>
      </w:r>
      <w:r w:rsidRPr="007A0E8C">
        <w:rPr>
          <w:rFonts w:cs="Calibri"/>
        </w:rPr>
        <w:t xml:space="preserve">citations and your reference list, it may list more than one Chicago Manual of Style option. </w:t>
      </w:r>
      <w:r w:rsidR="008719D9" w:rsidRPr="007A0E8C">
        <w:rPr>
          <w:rFonts w:cs="Calibri"/>
        </w:rPr>
        <w:t xml:space="preserve"> Please</w:t>
      </w:r>
      <w:r w:rsidRPr="007A0E8C">
        <w:rPr>
          <w:rFonts w:cs="Calibri"/>
        </w:rPr>
        <w:t xml:space="preserve"> choose Chicago Manual of Style, 16</w:t>
      </w:r>
      <w:r w:rsidRPr="007A0E8C">
        <w:rPr>
          <w:rFonts w:cs="Calibri"/>
          <w:vertAlign w:val="superscript"/>
        </w:rPr>
        <w:t>th</w:t>
      </w:r>
      <w:r w:rsidRPr="007A0E8C">
        <w:rPr>
          <w:rFonts w:cs="Calibri"/>
        </w:rPr>
        <w:t xml:space="preserve"> edition, author-date</w:t>
      </w:r>
      <w:r w:rsidR="008719D9" w:rsidRPr="007A0E8C">
        <w:rPr>
          <w:rFonts w:cs="Calibri"/>
        </w:rPr>
        <w:t xml:space="preserve"> when you have this option</w:t>
      </w:r>
      <w:r w:rsidRPr="007A0E8C">
        <w:rPr>
          <w:rFonts w:cs="Calibri"/>
        </w:rPr>
        <w:t>.</w:t>
      </w:r>
    </w:p>
    <w:p w14:paraId="5AFC6B89" w14:textId="77777777" w:rsidR="00086F0C" w:rsidRPr="007A0E8C" w:rsidRDefault="00086F0C" w:rsidP="00200994">
      <w:pPr>
        <w:pStyle w:val="mtreferencetext"/>
        <w:rPr>
          <w:rFonts w:cs="Calibri"/>
        </w:rPr>
      </w:pPr>
      <w:r w:rsidRPr="007A0E8C">
        <w:rPr>
          <w:rFonts w:cs="Calibri"/>
        </w:rPr>
        <w:br/>
      </w:r>
      <w:r w:rsidR="008719D9" w:rsidRPr="007A0E8C">
        <w:rPr>
          <w:rFonts w:cs="Calibri"/>
        </w:rPr>
        <w:t>You may use</w:t>
      </w:r>
      <w:r w:rsidRPr="007A0E8C">
        <w:rPr>
          <w:rFonts w:cs="Calibri"/>
        </w:rPr>
        <w:t xml:space="preserve"> a</w:t>
      </w:r>
      <w:r w:rsidR="008719D9" w:rsidRPr="007A0E8C">
        <w:rPr>
          <w:rFonts w:cs="Calibri"/>
        </w:rPr>
        <w:t xml:space="preserve"> different</w:t>
      </w:r>
      <w:r w:rsidR="003365BC" w:rsidRPr="007A0E8C">
        <w:rPr>
          <w:rFonts w:cs="Calibri"/>
        </w:rPr>
        <w:t xml:space="preserve"> standard</w:t>
      </w:r>
      <w:r w:rsidRPr="007A0E8C">
        <w:rPr>
          <w:rFonts w:cs="Calibri"/>
        </w:rPr>
        <w:t xml:space="preserve"> </w:t>
      </w:r>
      <w:proofErr w:type="gramStart"/>
      <w:r w:rsidRPr="007A0E8C">
        <w:rPr>
          <w:rFonts w:cs="Calibri"/>
        </w:rPr>
        <w:t>style, for instance</w:t>
      </w:r>
      <w:r w:rsidR="003365BC" w:rsidRPr="007A0E8C">
        <w:rPr>
          <w:rFonts w:cs="Calibri"/>
        </w:rPr>
        <w:t xml:space="preserve"> that</w:t>
      </w:r>
      <w:proofErr w:type="gramEnd"/>
      <w:r w:rsidR="003365BC" w:rsidRPr="007A0E8C">
        <w:rPr>
          <w:rFonts w:cs="Calibri"/>
        </w:rPr>
        <w:t xml:space="preserve"> of the </w:t>
      </w:r>
      <w:r w:rsidRPr="007A0E8C">
        <w:rPr>
          <w:rFonts w:cs="Calibri"/>
        </w:rPr>
        <w:t xml:space="preserve">American Psychological Association </w:t>
      </w:r>
      <w:r w:rsidR="003365BC" w:rsidRPr="007A0E8C">
        <w:rPr>
          <w:rFonts w:cs="Calibri"/>
        </w:rPr>
        <w:t>(APA) or Modern Language Association (MLA)</w:t>
      </w:r>
      <w:r w:rsidRPr="007A0E8C">
        <w:rPr>
          <w:rFonts w:cs="Calibri"/>
        </w:rPr>
        <w:t xml:space="preserve">, as long as you use it consistently and correctly throughout your thesis.  </w:t>
      </w:r>
    </w:p>
    <w:p w14:paraId="20B64DCC" w14:textId="77777777" w:rsidR="00086F0C" w:rsidRDefault="00086F0C" w:rsidP="00200994">
      <w:pPr>
        <w:pStyle w:val="mtreferencetext"/>
      </w:pPr>
    </w:p>
    <w:p w14:paraId="0CD35B96" w14:textId="77777777" w:rsidR="00F42E0B" w:rsidRPr="007A7B9A" w:rsidRDefault="008E00E8" w:rsidP="007A7B9A">
      <w:pPr>
        <w:pStyle w:val="mtheadingnextpage"/>
      </w:pPr>
      <w:bookmarkStart w:id="12" w:name="_Toc332033581"/>
      <w:r w:rsidRPr="007A7B9A">
        <w:lastRenderedPageBreak/>
        <w:t>Appendices</w:t>
      </w:r>
      <w:r w:rsidR="00C92E2A" w:rsidRPr="007A7B9A">
        <w:t xml:space="preserve"> (style “</w:t>
      </w:r>
      <w:proofErr w:type="spellStart"/>
      <w:r w:rsidR="00C92E2A" w:rsidRPr="007A7B9A">
        <w:t>mt_heading</w:t>
      </w:r>
      <w:proofErr w:type="spellEnd"/>
      <w:r w:rsidR="00C92E2A" w:rsidRPr="007A7B9A">
        <w:t xml:space="preserve"> (next page, no numbers)”)</w:t>
      </w:r>
      <w:bookmarkEnd w:id="12"/>
    </w:p>
    <w:p w14:paraId="236D401E" w14:textId="77777777" w:rsidR="00F578CB" w:rsidRPr="007A0E8C" w:rsidRDefault="00F578CB" w:rsidP="00200994">
      <w:pPr>
        <w:pStyle w:val="mtappendixtext"/>
        <w:rPr>
          <w:rFonts w:cs="Calibri"/>
        </w:rPr>
      </w:pPr>
      <w:r w:rsidRPr="007A0E8C">
        <w:rPr>
          <w:rFonts w:cs="Calibri"/>
        </w:rPr>
        <w:t>Style “</w:t>
      </w:r>
      <w:proofErr w:type="spellStart"/>
      <w:r w:rsidRPr="007A0E8C">
        <w:rPr>
          <w:rFonts w:cs="Calibri"/>
        </w:rPr>
        <w:t>mt_appendix_text</w:t>
      </w:r>
      <w:proofErr w:type="spellEnd"/>
      <w:r w:rsidRPr="007A0E8C">
        <w:rPr>
          <w:rFonts w:cs="Calibri"/>
        </w:rPr>
        <w:t>”</w:t>
      </w:r>
    </w:p>
    <w:p w14:paraId="31418256" w14:textId="77777777" w:rsidR="00F42E0B" w:rsidRPr="007A0E8C" w:rsidRDefault="008E00E8" w:rsidP="00200994">
      <w:pPr>
        <w:pStyle w:val="mtappendixtext"/>
        <w:rPr>
          <w:rFonts w:cs="Calibri"/>
        </w:rPr>
      </w:pPr>
      <w:r w:rsidRPr="007A0E8C">
        <w:rPr>
          <w:rFonts w:cs="Calibri"/>
        </w:rPr>
        <w:t xml:space="preserve">A sample protocol for interviews, survey instrument, detailed calculations or additional tables and figures. </w:t>
      </w:r>
    </w:p>
    <w:sectPr w:rsidR="00F42E0B" w:rsidRPr="007A0E8C" w:rsidSect="004D164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7" w:h="16840" w:code="9"/>
      <w:pgMar w:top="1418" w:right="1418" w:bottom="1418" w:left="1418" w:header="284" w:footer="176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EEBD17" w14:textId="77777777" w:rsidR="00D20809" w:rsidRDefault="00D20809">
      <w:r>
        <w:separator/>
      </w:r>
    </w:p>
    <w:p w14:paraId="18D8DCEC" w14:textId="77777777" w:rsidR="00D20809" w:rsidRDefault="00D20809"/>
  </w:endnote>
  <w:endnote w:type="continuationSeparator" w:id="0">
    <w:p w14:paraId="5E62F68E" w14:textId="77777777" w:rsidR="00D20809" w:rsidRDefault="00D20809">
      <w:r>
        <w:continuationSeparator/>
      </w:r>
    </w:p>
    <w:p w14:paraId="159993E2" w14:textId="77777777" w:rsidR="00D20809" w:rsidRDefault="00D208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D6FE9B" w14:textId="77777777" w:rsidR="007B0F0C" w:rsidRDefault="007B0F0C" w:rsidP="001E2CD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F26815" w14:textId="77777777" w:rsidR="007B0F0C" w:rsidRDefault="007B0F0C">
    <w:pPr>
      <w:pStyle w:val="Footer"/>
    </w:pPr>
  </w:p>
  <w:p w14:paraId="728FDD7E" w14:textId="77777777" w:rsidR="007B0F0C" w:rsidRDefault="007B0F0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615DF3" w14:textId="56A3BEB7" w:rsidR="007B0F0C" w:rsidRPr="00EE5DF4" w:rsidRDefault="007B0F0C" w:rsidP="001E2CDF">
    <w:pPr>
      <w:pStyle w:val="Footer"/>
      <w:framePr w:wrap="around" w:vAnchor="text" w:hAnchor="margin" w:xAlign="center" w:y="1"/>
      <w:rPr>
        <w:rStyle w:val="PageNumber"/>
        <w:rFonts w:asciiTheme="minorHAnsi" w:hAnsiTheme="minorHAnsi" w:cstheme="minorHAnsi"/>
      </w:rPr>
    </w:pPr>
    <w:r w:rsidRPr="00EE5DF4">
      <w:rPr>
        <w:rStyle w:val="PageNumber"/>
        <w:rFonts w:asciiTheme="minorHAnsi" w:hAnsiTheme="minorHAnsi" w:cstheme="minorHAnsi"/>
      </w:rPr>
      <w:fldChar w:fldCharType="begin"/>
    </w:r>
    <w:r w:rsidRPr="00EE5DF4">
      <w:rPr>
        <w:rStyle w:val="PageNumber"/>
        <w:rFonts w:asciiTheme="minorHAnsi" w:hAnsiTheme="minorHAnsi" w:cstheme="minorHAnsi"/>
      </w:rPr>
      <w:instrText xml:space="preserve">PAGE  </w:instrText>
    </w:r>
    <w:r w:rsidRPr="00EE5DF4">
      <w:rPr>
        <w:rStyle w:val="PageNumber"/>
        <w:rFonts w:asciiTheme="minorHAnsi" w:hAnsiTheme="minorHAnsi" w:cstheme="minorHAnsi"/>
      </w:rPr>
      <w:fldChar w:fldCharType="separate"/>
    </w:r>
    <w:r w:rsidR="009C09E0">
      <w:rPr>
        <w:rStyle w:val="PageNumber"/>
        <w:rFonts w:asciiTheme="minorHAnsi" w:hAnsiTheme="minorHAnsi" w:cstheme="minorHAnsi"/>
        <w:noProof/>
      </w:rPr>
      <w:t>1</w:t>
    </w:r>
    <w:r w:rsidRPr="00EE5DF4">
      <w:rPr>
        <w:rStyle w:val="PageNumber"/>
        <w:rFonts w:asciiTheme="minorHAnsi" w:hAnsiTheme="minorHAnsi" w:cstheme="minorHAnsi"/>
      </w:rPr>
      <w:fldChar w:fldCharType="end"/>
    </w:r>
  </w:p>
  <w:p w14:paraId="385DFC8F" w14:textId="77777777" w:rsidR="007B0F0C" w:rsidRDefault="007B0F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A29A4" w14:textId="77777777" w:rsidR="00AB4F8D" w:rsidRDefault="007C08BF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E25A1B" wp14:editId="33A77435">
              <wp:simplePos x="0" y="0"/>
              <wp:positionH relativeFrom="page">
                <wp:posOffset>1676400</wp:posOffset>
              </wp:positionH>
              <wp:positionV relativeFrom="page">
                <wp:posOffset>8971915</wp:posOffset>
              </wp:positionV>
              <wp:extent cx="5886611" cy="1728000"/>
              <wp:effectExtent l="0" t="0" r="0" b="571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86611" cy="1728000"/>
                      </a:xfrm>
                      <a:prstGeom prst="rect">
                        <a:avLst/>
                      </a:prstGeom>
                      <a:solidFill>
                        <a:srgbClr val="00318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24D3464A" id="Rectangle 10" o:spid="_x0000_s1026" style="position:absolute;margin-left:132pt;margin-top:706.45pt;width:463.5pt;height:136.0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" fillcolor="#00318c" stroked="f" strokeweight="2pt">
              <w10:wrap anchorx="page" anchory="page"/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A21EA26" wp14:editId="422085ED">
              <wp:simplePos x="0" y="0"/>
              <wp:positionH relativeFrom="page">
                <wp:posOffset>0</wp:posOffset>
              </wp:positionH>
              <wp:positionV relativeFrom="page">
                <wp:posOffset>8972013</wp:posOffset>
              </wp:positionV>
              <wp:extent cx="1725608" cy="1727835"/>
              <wp:effectExtent l="0" t="0" r="8255" b="571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25608" cy="1727835"/>
                      </a:xfrm>
                      <a:prstGeom prst="rect">
                        <a:avLst/>
                      </a:prstGeom>
                      <a:solidFill>
                        <a:srgbClr val="001E4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55892A46" id="Rectangle 11" o:spid="_x0000_s1026" style="position:absolute;margin-left:0;margin-top:706.45pt;width:135.85pt;height:136.0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" fillcolor="#001e4e" stroked="f" strokeweight="2pt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0BCC69" w14:textId="77777777" w:rsidR="00D20809" w:rsidRDefault="00D20809">
      <w:r>
        <w:separator/>
      </w:r>
    </w:p>
    <w:p w14:paraId="70ADB414" w14:textId="77777777" w:rsidR="00D20809" w:rsidRDefault="00D20809"/>
  </w:footnote>
  <w:footnote w:type="continuationSeparator" w:id="0">
    <w:p w14:paraId="5153ECD2" w14:textId="77777777" w:rsidR="00D20809" w:rsidRDefault="00D20809">
      <w:r>
        <w:continuationSeparator/>
      </w:r>
    </w:p>
    <w:p w14:paraId="1BB11AF2" w14:textId="77777777" w:rsidR="00D20809" w:rsidRDefault="00D2080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0C3871" w14:textId="77777777" w:rsidR="002A74A9" w:rsidRDefault="002A74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78F3D" w14:textId="77777777" w:rsidR="002A74A9" w:rsidRDefault="002A74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F49598" w14:textId="0612BF37" w:rsidR="007B0F0C" w:rsidRPr="006E0A32" w:rsidRDefault="002A74A9" w:rsidP="004C6927">
    <w:pPr>
      <w:pStyle w:val="Header"/>
      <w:ind w:left="1418"/>
      <w:jc w:val="right"/>
    </w:pPr>
    <w:r>
      <w:rPr>
        <w:noProof/>
        <w:lang w:val="en-US" w:eastAsia="en-US"/>
      </w:rPr>
      <w:drawing>
        <wp:anchor distT="0" distB="0" distL="114300" distR="114300" simplePos="0" relativeHeight="251663360" behindDoc="0" locked="0" layoutInCell="1" allowOverlap="1" wp14:anchorId="03CF548E" wp14:editId="5D7F47E3">
          <wp:simplePos x="0" y="0"/>
          <wp:positionH relativeFrom="column">
            <wp:posOffset>5433695</wp:posOffset>
          </wp:positionH>
          <wp:positionV relativeFrom="paragraph">
            <wp:posOffset>-46990</wp:posOffset>
          </wp:positionV>
          <wp:extent cx="990600" cy="990600"/>
          <wp:effectExtent l="0" t="0" r="0" b="0"/>
          <wp:wrapSquare wrapText="bothSides"/>
          <wp:docPr id="1743786844" name="Picture 1743786844" descr="A blue square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786844" name="Picture 1743786844" descr="A blue square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979E8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3" behindDoc="0" locked="0" layoutInCell="1" allowOverlap="1" wp14:anchorId="102B3ADD" wp14:editId="4F095595">
              <wp:simplePos x="0" y="0"/>
              <wp:positionH relativeFrom="page">
                <wp:posOffset>1674421</wp:posOffset>
              </wp:positionH>
              <wp:positionV relativeFrom="page">
                <wp:align>top</wp:align>
              </wp:positionV>
              <wp:extent cx="5886450" cy="8973383"/>
              <wp:effectExtent l="0" t="0" r="19050" b="18415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86450" cy="8973383"/>
                      </a:xfrm>
                      <a:prstGeom prst="rect">
                        <a:avLst/>
                      </a:prstGeom>
                      <a:solidFill>
                        <a:srgbClr val="FBF9F2"/>
                      </a:solidFill>
                      <a:ln>
                        <a:solidFill>
                          <a:srgbClr val="00318C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638A171" w14:textId="77777777" w:rsidR="007A10B1" w:rsidRPr="00AB4F8D" w:rsidRDefault="007A10B1" w:rsidP="00AB4F8D">
                          <w:pPr>
                            <w:jc w:val="center"/>
                            <w:rPr>
                              <w:lang w:val="pt-PT"/>
                            </w:rPr>
                          </w:pPr>
                          <w:r>
                            <w:rPr>
                              <w:lang w:val="pt-PT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2B3ADD" id="Rectangle 12" o:spid="_x0000_s1032" style="position:absolute;left:0;text-align:left;margin-left:131.85pt;margin-top:0;width:463.5pt;height:706.55pt;z-index:2516567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" fillcolor="#fbf9f2" strokecolor="#00318c" strokeweight="2pt">
              <v:textbox>
                <w:txbxContent>
                  <w:p w14:paraId="4638A171" w14:textId="77777777" w:rsidR="007A10B1" w:rsidRPr="00AB4F8D" w:rsidRDefault="007A10B1" w:rsidP="00AB4F8D">
                    <w:pPr>
                      <w:jc w:val="center"/>
                      <w:rPr>
                        <w:lang w:val="pt-PT"/>
                      </w:rPr>
                    </w:pPr>
                    <w:r>
                      <w:rPr>
                        <w:lang w:val="pt-PT"/>
                      </w:rPr>
                      <w:t xml:space="preserve">      </w:t>
                    </w:r>
                    <w:bookmarkStart w:id="13" w:name="_GoBack"/>
                    <w:bookmarkEnd w:id="13"/>
                  </w:p>
                </w:txbxContent>
              </v:textbox>
              <w10:wrap anchorx="page" anchory="page"/>
            </v:rect>
          </w:pict>
        </mc:Fallback>
      </mc:AlternateContent>
    </w:r>
    <w:r w:rsidR="004C6927">
      <w:t xml:space="preserve">    </w:t>
    </w:r>
    <w:r w:rsidR="007C08BF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77B38B" wp14:editId="522FE148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728000" cy="8971280"/>
              <wp:effectExtent l="0" t="0" r="5715" b="127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28000" cy="8971280"/>
                      </a:xfrm>
                      <a:prstGeom prst="rect">
                        <a:avLst/>
                      </a:prstGeom>
                      <a:solidFill>
                        <a:srgbClr val="001E4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845B1F" w14:textId="77777777" w:rsidR="00AB4F8D" w:rsidRPr="00AB4F8D" w:rsidRDefault="00AB4F8D" w:rsidP="004D7403">
                          <w:pPr>
                            <w:jc w:val="center"/>
                            <w:rPr>
                              <w:lang w:val="pt-PT"/>
                            </w:rPr>
                          </w:pPr>
                          <w:r>
                            <w:rPr>
                              <w:lang w:val="pt-PT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7377B38B" id="Rectangle 1" o:spid="_x0000_s1033" style="position:absolute;left:0;text-align:left;margin-left:0;margin-top:0;width:136.05pt;height:706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" fillcolor="#001e4e" stroked="f" strokeweight="2pt">
              <v:textbox>
                <w:txbxContent>
                  <w:p w14:paraId="3B845B1F" w14:textId="77777777" w:rsidR="00AB4F8D" w:rsidRPr="00AB4F8D" w:rsidRDefault="00AB4F8D" w:rsidP="004D7403">
                    <w:pPr>
                      <w:jc w:val="center"/>
                      <w:rPr>
                        <w:lang w:val="pt-PT"/>
                      </w:rPr>
                    </w:pPr>
                    <w:r>
                      <w:rPr>
                        <w:lang w:val="pt-PT"/>
                      </w:rPr>
                      <w:t xml:space="preserve">      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91BF1"/>
    <w:multiLevelType w:val="multilevel"/>
    <w:tmpl w:val="59883A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5F4B2D"/>
    <w:multiLevelType w:val="multilevel"/>
    <w:tmpl w:val="946A24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" w15:restartNumberingAfterBreak="0">
    <w:nsid w:val="15161072"/>
    <w:multiLevelType w:val="hybridMultilevel"/>
    <w:tmpl w:val="1F460E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D56E4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5636D45"/>
    <w:multiLevelType w:val="multilevel"/>
    <w:tmpl w:val="52A880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" w15:restartNumberingAfterBreak="0">
    <w:nsid w:val="2C8654E5"/>
    <w:multiLevelType w:val="hybridMultilevel"/>
    <w:tmpl w:val="576AF88E"/>
    <w:lvl w:ilvl="0" w:tplc="F030FBFE">
      <w:start w:val="1"/>
      <w:numFmt w:val="bullet"/>
      <w:lvlText w:val=""/>
      <w:lvlJc w:val="left"/>
      <w:pPr>
        <w:tabs>
          <w:tab w:val="num" w:pos="-849"/>
        </w:tabs>
        <w:ind w:left="-849" w:hanging="284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307"/>
        </w:tabs>
        <w:ind w:left="307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027"/>
        </w:tabs>
        <w:ind w:left="10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1747"/>
        </w:tabs>
        <w:ind w:left="17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2467"/>
        </w:tabs>
        <w:ind w:left="24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187"/>
        </w:tabs>
        <w:ind w:left="31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3907"/>
        </w:tabs>
        <w:ind w:left="39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4627"/>
        </w:tabs>
        <w:ind w:left="46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5347"/>
        </w:tabs>
        <w:ind w:left="5347" w:hanging="360"/>
      </w:pPr>
      <w:rPr>
        <w:rFonts w:ascii="Wingdings" w:hAnsi="Wingdings" w:hint="default"/>
      </w:rPr>
    </w:lvl>
  </w:abstractNum>
  <w:abstractNum w:abstractNumId="6" w15:restartNumberingAfterBreak="0">
    <w:nsid w:val="340D0EC0"/>
    <w:multiLevelType w:val="hybridMultilevel"/>
    <w:tmpl w:val="F6B28B8E"/>
    <w:lvl w:ilvl="0" w:tplc="F030FBFE">
      <w:start w:val="1"/>
      <w:numFmt w:val="bullet"/>
      <w:lvlText w:val=""/>
      <w:lvlJc w:val="left"/>
      <w:pPr>
        <w:tabs>
          <w:tab w:val="num" w:pos="644"/>
        </w:tabs>
        <w:ind w:left="644" w:hanging="284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80A0ABD"/>
    <w:multiLevelType w:val="multilevel"/>
    <w:tmpl w:val="DC961034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3672"/>
        </w:tabs>
        <w:ind w:left="367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8" w15:restartNumberingAfterBreak="0">
    <w:nsid w:val="437400E2"/>
    <w:multiLevelType w:val="hybridMultilevel"/>
    <w:tmpl w:val="284AFE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B5D784D"/>
    <w:multiLevelType w:val="hybridMultilevel"/>
    <w:tmpl w:val="57722A32"/>
    <w:lvl w:ilvl="0" w:tplc="F030FBFE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030FBFE">
      <w:start w:val="1"/>
      <w:numFmt w:val="bullet"/>
      <w:lvlText w:val=""/>
      <w:lvlJc w:val="left"/>
      <w:pPr>
        <w:tabs>
          <w:tab w:val="num" w:pos="2084"/>
        </w:tabs>
        <w:ind w:left="2084" w:hanging="284"/>
      </w:pPr>
      <w:rPr>
        <w:rFonts w:ascii="Symbol" w:hAnsi="Symbol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BB608C"/>
    <w:multiLevelType w:val="multilevel"/>
    <w:tmpl w:val="5AAA8A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72"/>
        </w:tabs>
        <w:ind w:left="367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1" w15:restartNumberingAfterBreak="0">
    <w:nsid w:val="597F1374"/>
    <w:multiLevelType w:val="hybridMultilevel"/>
    <w:tmpl w:val="EE1A1CF0"/>
    <w:lvl w:ilvl="0" w:tplc="C142765A">
      <w:start w:val="1"/>
      <w:numFmt w:val="bullet"/>
      <w:lvlText w:val="▪"/>
      <w:lvlJc w:val="left"/>
      <w:pPr>
        <w:tabs>
          <w:tab w:val="num" w:pos="964"/>
        </w:tabs>
        <w:ind w:left="3264" w:hanging="2413"/>
      </w:pPr>
      <w:rPr>
        <w:rFonts w:ascii="Arial Narrow" w:hAnsi="Arial Narro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446410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3" w15:restartNumberingAfterBreak="0">
    <w:nsid w:val="5E163A4A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69A622F"/>
    <w:multiLevelType w:val="multilevel"/>
    <w:tmpl w:val="CEAA01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2422F54"/>
    <w:multiLevelType w:val="hybridMultilevel"/>
    <w:tmpl w:val="B3BA92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F5B26A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9"/>
  </w:num>
  <w:num w:numId="9">
    <w:abstractNumId w:val="2"/>
  </w:num>
  <w:num w:numId="10">
    <w:abstractNumId w:val="10"/>
  </w:num>
  <w:num w:numId="11">
    <w:abstractNumId w:val="8"/>
  </w:num>
  <w:num w:numId="12">
    <w:abstractNumId w:val="7"/>
  </w:num>
  <w:num w:numId="13">
    <w:abstractNumId w:val="7"/>
  </w:num>
  <w:num w:numId="14">
    <w:abstractNumId w:val="13"/>
  </w:num>
  <w:num w:numId="15">
    <w:abstractNumId w:val="0"/>
  </w:num>
  <w:num w:numId="16">
    <w:abstractNumId w:val="14"/>
  </w:num>
  <w:num w:numId="17">
    <w:abstractNumId w:val="16"/>
  </w:num>
  <w:num w:numId="18">
    <w:abstractNumId w:val="3"/>
  </w:num>
  <w:num w:numId="19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0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1">
    <w:abstractNumId w:val="7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0CB"/>
    <w:rsid w:val="00003766"/>
    <w:rsid w:val="00006888"/>
    <w:rsid w:val="0001575D"/>
    <w:rsid w:val="00016937"/>
    <w:rsid w:val="00022230"/>
    <w:rsid w:val="000264DA"/>
    <w:rsid w:val="00036140"/>
    <w:rsid w:val="00047C76"/>
    <w:rsid w:val="0005529F"/>
    <w:rsid w:val="00063D23"/>
    <w:rsid w:val="000669A2"/>
    <w:rsid w:val="00085798"/>
    <w:rsid w:val="00086F0C"/>
    <w:rsid w:val="00090487"/>
    <w:rsid w:val="00091B36"/>
    <w:rsid w:val="00091C5D"/>
    <w:rsid w:val="00097228"/>
    <w:rsid w:val="000A59E1"/>
    <w:rsid w:val="000A5E9C"/>
    <w:rsid w:val="000B23B0"/>
    <w:rsid w:val="000B388F"/>
    <w:rsid w:val="000B3B3F"/>
    <w:rsid w:val="000B745B"/>
    <w:rsid w:val="000D6985"/>
    <w:rsid w:val="000F1558"/>
    <w:rsid w:val="00105376"/>
    <w:rsid w:val="001161A9"/>
    <w:rsid w:val="001169CB"/>
    <w:rsid w:val="00123F24"/>
    <w:rsid w:val="001408EE"/>
    <w:rsid w:val="00152B75"/>
    <w:rsid w:val="0016227B"/>
    <w:rsid w:val="00163D82"/>
    <w:rsid w:val="00164E84"/>
    <w:rsid w:val="00167CC5"/>
    <w:rsid w:val="001825BD"/>
    <w:rsid w:val="00183BA6"/>
    <w:rsid w:val="00183F53"/>
    <w:rsid w:val="00184C82"/>
    <w:rsid w:val="00192605"/>
    <w:rsid w:val="001A116D"/>
    <w:rsid w:val="001B27A2"/>
    <w:rsid w:val="001B2D63"/>
    <w:rsid w:val="001B5891"/>
    <w:rsid w:val="001D70DB"/>
    <w:rsid w:val="001E2CDF"/>
    <w:rsid w:val="001F7304"/>
    <w:rsid w:val="001F7E2F"/>
    <w:rsid w:val="00200994"/>
    <w:rsid w:val="0021073B"/>
    <w:rsid w:val="00217843"/>
    <w:rsid w:val="00222998"/>
    <w:rsid w:val="00223E45"/>
    <w:rsid w:val="0022437E"/>
    <w:rsid w:val="00245CD4"/>
    <w:rsid w:val="002505F9"/>
    <w:rsid w:val="0025627D"/>
    <w:rsid w:val="002710CD"/>
    <w:rsid w:val="00277C78"/>
    <w:rsid w:val="002924B2"/>
    <w:rsid w:val="00292B67"/>
    <w:rsid w:val="0029713C"/>
    <w:rsid w:val="002973CE"/>
    <w:rsid w:val="002A11A5"/>
    <w:rsid w:val="002A16B7"/>
    <w:rsid w:val="002A74A9"/>
    <w:rsid w:val="002A790D"/>
    <w:rsid w:val="002B1227"/>
    <w:rsid w:val="002B70CB"/>
    <w:rsid w:val="002E38F5"/>
    <w:rsid w:val="002F3077"/>
    <w:rsid w:val="003054B4"/>
    <w:rsid w:val="00311ACE"/>
    <w:rsid w:val="00313548"/>
    <w:rsid w:val="00324C6A"/>
    <w:rsid w:val="00335CCB"/>
    <w:rsid w:val="003365BC"/>
    <w:rsid w:val="003379A7"/>
    <w:rsid w:val="003648A8"/>
    <w:rsid w:val="00365996"/>
    <w:rsid w:val="00372BBD"/>
    <w:rsid w:val="00377F73"/>
    <w:rsid w:val="00382DE8"/>
    <w:rsid w:val="00394F6A"/>
    <w:rsid w:val="003A41FC"/>
    <w:rsid w:val="003C2969"/>
    <w:rsid w:val="003C3364"/>
    <w:rsid w:val="003C59D4"/>
    <w:rsid w:val="003D4FB4"/>
    <w:rsid w:val="003E116D"/>
    <w:rsid w:val="003E631F"/>
    <w:rsid w:val="003F0FE5"/>
    <w:rsid w:val="003F28A3"/>
    <w:rsid w:val="004048E7"/>
    <w:rsid w:val="00405741"/>
    <w:rsid w:val="00411ED3"/>
    <w:rsid w:val="00411FE2"/>
    <w:rsid w:val="00416D31"/>
    <w:rsid w:val="00417007"/>
    <w:rsid w:val="00426BCC"/>
    <w:rsid w:val="00437D80"/>
    <w:rsid w:val="00471C16"/>
    <w:rsid w:val="004735EF"/>
    <w:rsid w:val="004831EF"/>
    <w:rsid w:val="00485EF5"/>
    <w:rsid w:val="00496B90"/>
    <w:rsid w:val="00496EE3"/>
    <w:rsid w:val="004A2785"/>
    <w:rsid w:val="004A3AAB"/>
    <w:rsid w:val="004B1185"/>
    <w:rsid w:val="004C1DE4"/>
    <w:rsid w:val="004C6927"/>
    <w:rsid w:val="004C6B58"/>
    <w:rsid w:val="004D164E"/>
    <w:rsid w:val="004D2615"/>
    <w:rsid w:val="004D2A66"/>
    <w:rsid w:val="004D6D22"/>
    <w:rsid w:val="004D7403"/>
    <w:rsid w:val="004E59E2"/>
    <w:rsid w:val="004E5D97"/>
    <w:rsid w:val="00510562"/>
    <w:rsid w:val="00522A60"/>
    <w:rsid w:val="005357F4"/>
    <w:rsid w:val="00551499"/>
    <w:rsid w:val="00554915"/>
    <w:rsid w:val="00555D3E"/>
    <w:rsid w:val="00566384"/>
    <w:rsid w:val="00575B8F"/>
    <w:rsid w:val="00593FE6"/>
    <w:rsid w:val="00594FF8"/>
    <w:rsid w:val="005A7AD9"/>
    <w:rsid w:val="005C0CF9"/>
    <w:rsid w:val="005C184B"/>
    <w:rsid w:val="005C2E1E"/>
    <w:rsid w:val="005D4B2E"/>
    <w:rsid w:val="005E312B"/>
    <w:rsid w:val="005E423D"/>
    <w:rsid w:val="00601767"/>
    <w:rsid w:val="00604656"/>
    <w:rsid w:val="00613DBD"/>
    <w:rsid w:val="0062439E"/>
    <w:rsid w:val="00626393"/>
    <w:rsid w:val="00652C18"/>
    <w:rsid w:val="00655A64"/>
    <w:rsid w:val="00660F7A"/>
    <w:rsid w:val="006713BD"/>
    <w:rsid w:val="00671F15"/>
    <w:rsid w:val="006A101A"/>
    <w:rsid w:val="006A28D1"/>
    <w:rsid w:val="006A578C"/>
    <w:rsid w:val="006B451E"/>
    <w:rsid w:val="006C07CF"/>
    <w:rsid w:val="006E0A32"/>
    <w:rsid w:val="006F056D"/>
    <w:rsid w:val="006F3B3C"/>
    <w:rsid w:val="00700E96"/>
    <w:rsid w:val="007010B2"/>
    <w:rsid w:val="00714EF9"/>
    <w:rsid w:val="00726A7D"/>
    <w:rsid w:val="00727591"/>
    <w:rsid w:val="0075435C"/>
    <w:rsid w:val="00764A11"/>
    <w:rsid w:val="00773E08"/>
    <w:rsid w:val="00783B5B"/>
    <w:rsid w:val="007851AC"/>
    <w:rsid w:val="007A0E8C"/>
    <w:rsid w:val="007A10B1"/>
    <w:rsid w:val="007A3AAC"/>
    <w:rsid w:val="007A7B9A"/>
    <w:rsid w:val="007B0F0C"/>
    <w:rsid w:val="007B796E"/>
    <w:rsid w:val="007C08BF"/>
    <w:rsid w:val="007C1F78"/>
    <w:rsid w:val="007D4B91"/>
    <w:rsid w:val="007D505C"/>
    <w:rsid w:val="007E01C5"/>
    <w:rsid w:val="007E324E"/>
    <w:rsid w:val="007F1BB1"/>
    <w:rsid w:val="007F318D"/>
    <w:rsid w:val="0080348E"/>
    <w:rsid w:val="00803DE2"/>
    <w:rsid w:val="0080472E"/>
    <w:rsid w:val="00805848"/>
    <w:rsid w:val="00831B21"/>
    <w:rsid w:val="00837717"/>
    <w:rsid w:val="008404D7"/>
    <w:rsid w:val="00847452"/>
    <w:rsid w:val="00852338"/>
    <w:rsid w:val="00852612"/>
    <w:rsid w:val="008634BA"/>
    <w:rsid w:val="008719D9"/>
    <w:rsid w:val="008776BC"/>
    <w:rsid w:val="00891047"/>
    <w:rsid w:val="00891701"/>
    <w:rsid w:val="00895659"/>
    <w:rsid w:val="008A20D4"/>
    <w:rsid w:val="008A4BFA"/>
    <w:rsid w:val="008B046A"/>
    <w:rsid w:val="008E00E8"/>
    <w:rsid w:val="008E0ED7"/>
    <w:rsid w:val="008E47C2"/>
    <w:rsid w:val="008E4E24"/>
    <w:rsid w:val="008E6391"/>
    <w:rsid w:val="008F52B4"/>
    <w:rsid w:val="0091463A"/>
    <w:rsid w:val="0092226C"/>
    <w:rsid w:val="00926CDA"/>
    <w:rsid w:val="00943A9F"/>
    <w:rsid w:val="00953671"/>
    <w:rsid w:val="0095380A"/>
    <w:rsid w:val="00971434"/>
    <w:rsid w:val="00986562"/>
    <w:rsid w:val="009B0B6A"/>
    <w:rsid w:val="009C09E0"/>
    <w:rsid w:val="009D1E52"/>
    <w:rsid w:val="009D3070"/>
    <w:rsid w:val="009E3C1A"/>
    <w:rsid w:val="009E47A2"/>
    <w:rsid w:val="009E7027"/>
    <w:rsid w:val="00A05A29"/>
    <w:rsid w:val="00A2366E"/>
    <w:rsid w:val="00A305D3"/>
    <w:rsid w:val="00A33CDB"/>
    <w:rsid w:val="00A343BF"/>
    <w:rsid w:val="00A35D0E"/>
    <w:rsid w:val="00A4461E"/>
    <w:rsid w:val="00A515E7"/>
    <w:rsid w:val="00A7270F"/>
    <w:rsid w:val="00A733A2"/>
    <w:rsid w:val="00A96906"/>
    <w:rsid w:val="00AA3424"/>
    <w:rsid w:val="00AB4F8D"/>
    <w:rsid w:val="00AC44E7"/>
    <w:rsid w:val="00AD7680"/>
    <w:rsid w:val="00AE3645"/>
    <w:rsid w:val="00AE79EE"/>
    <w:rsid w:val="00B1028A"/>
    <w:rsid w:val="00B147C2"/>
    <w:rsid w:val="00B36FA9"/>
    <w:rsid w:val="00B45D86"/>
    <w:rsid w:val="00B561B4"/>
    <w:rsid w:val="00B57702"/>
    <w:rsid w:val="00B6293E"/>
    <w:rsid w:val="00B75859"/>
    <w:rsid w:val="00B942CC"/>
    <w:rsid w:val="00BC79C3"/>
    <w:rsid w:val="00BD54E8"/>
    <w:rsid w:val="00BD5DFB"/>
    <w:rsid w:val="00BD758A"/>
    <w:rsid w:val="00BF2041"/>
    <w:rsid w:val="00C132DC"/>
    <w:rsid w:val="00C143C8"/>
    <w:rsid w:val="00C15B52"/>
    <w:rsid w:val="00C26C52"/>
    <w:rsid w:val="00C323B6"/>
    <w:rsid w:val="00C45082"/>
    <w:rsid w:val="00C466F1"/>
    <w:rsid w:val="00C61249"/>
    <w:rsid w:val="00C63374"/>
    <w:rsid w:val="00C74AE6"/>
    <w:rsid w:val="00C75E15"/>
    <w:rsid w:val="00C80D85"/>
    <w:rsid w:val="00C92E2A"/>
    <w:rsid w:val="00C949A7"/>
    <w:rsid w:val="00C9577E"/>
    <w:rsid w:val="00CA3B69"/>
    <w:rsid w:val="00CC0A32"/>
    <w:rsid w:val="00CC6A03"/>
    <w:rsid w:val="00CD4042"/>
    <w:rsid w:val="00CE615D"/>
    <w:rsid w:val="00CF11AD"/>
    <w:rsid w:val="00CF5637"/>
    <w:rsid w:val="00CF7E71"/>
    <w:rsid w:val="00D054FD"/>
    <w:rsid w:val="00D12061"/>
    <w:rsid w:val="00D15908"/>
    <w:rsid w:val="00D20809"/>
    <w:rsid w:val="00D218E6"/>
    <w:rsid w:val="00D34491"/>
    <w:rsid w:val="00D55FC2"/>
    <w:rsid w:val="00D6658B"/>
    <w:rsid w:val="00D72061"/>
    <w:rsid w:val="00D979E8"/>
    <w:rsid w:val="00DA622B"/>
    <w:rsid w:val="00DB2AEA"/>
    <w:rsid w:val="00DC0E76"/>
    <w:rsid w:val="00DC27D9"/>
    <w:rsid w:val="00DE6666"/>
    <w:rsid w:val="00DF2043"/>
    <w:rsid w:val="00E002F2"/>
    <w:rsid w:val="00E02FB0"/>
    <w:rsid w:val="00E066B4"/>
    <w:rsid w:val="00E076CB"/>
    <w:rsid w:val="00E10229"/>
    <w:rsid w:val="00E133BE"/>
    <w:rsid w:val="00E15858"/>
    <w:rsid w:val="00E44E22"/>
    <w:rsid w:val="00E47793"/>
    <w:rsid w:val="00E6247D"/>
    <w:rsid w:val="00EB246A"/>
    <w:rsid w:val="00EB2C46"/>
    <w:rsid w:val="00EB31F3"/>
    <w:rsid w:val="00EC1990"/>
    <w:rsid w:val="00EE59A6"/>
    <w:rsid w:val="00EE5DF4"/>
    <w:rsid w:val="00F03549"/>
    <w:rsid w:val="00F06078"/>
    <w:rsid w:val="00F21CDF"/>
    <w:rsid w:val="00F2358A"/>
    <w:rsid w:val="00F30390"/>
    <w:rsid w:val="00F42E0B"/>
    <w:rsid w:val="00F50007"/>
    <w:rsid w:val="00F55DE9"/>
    <w:rsid w:val="00F578CB"/>
    <w:rsid w:val="00F613C8"/>
    <w:rsid w:val="00F67645"/>
    <w:rsid w:val="00F73A6E"/>
    <w:rsid w:val="00F8018A"/>
    <w:rsid w:val="00FA3ACF"/>
    <w:rsid w:val="00FA6182"/>
    <w:rsid w:val="00FA66A7"/>
    <w:rsid w:val="00FB5CA9"/>
    <w:rsid w:val="00FB7ADF"/>
    <w:rsid w:val="00FC4471"/>
    <w:rsid w:val="00FC579C"/>
    <w:rsid w:val="00FC57FE"/>
    <w:rsid w:val="00FD0BB6"/>
    <w:rsid w:val="00FD13C2"/>
    <w:rsid w:val="00FE0F23"/>
    <w:rsid w:val="00FE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04AEA515"/>
  <w15:docId w15:val="{C2AEE07A-C969-DD4E-B824-FB3CC96A1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6078"/>
    <w:pPr>
      <w:spacing w:line="360" w:lineRule="auto"/>
      <w:jc w:val="both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qFormat/>
    <w:rsid w:val="007A7B9A"/>
    <w:pPr>
      <w:keepNext/>
      <w:pageBreakBefore/>
      <w:numPr>
        <w:numId w:val="5"/>
      </w:numPr>
      <w:spacing w:after="60"/>
      <w:ind w:left="357" w:hanging="357"/>
      <w:outlineLvl w:val="0"/>
    </w:pPr>
    <w:rPr>
      <w:rFonts w:cs="Arial"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7A7B9A"/>
    <w:pPr>
      <w:keepNext/>
      <w:numPr>
        <w:ilvl w:val="1"/>
        <w:numId w:val="5"/>
      </w:numPr>
      <w:tabs>
        <w:tab w:val="clear" w:pos="3672"/>
      </w:tabs>
      <w:spacing w:before="240" w:after="60"/>
      <w:ind w:left="1140" w:hanging="709"/>
      <w:outlineLvl w:val="1"/>
    </w:pPr>
    <w:rPr>
      <w:rFonts w:cs="Arial"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7A7B9A"/>
    <w:pPr>
      <w:keepNext/>
      <w:numPr>
        <w:ilvl w:val="2"/>
        <w:numId w:val="5"/>
      </w:numPr>
      <w:spacing w:before="240" w:after="60"/>
      <w:ind w:left="1225" w:hanging="505"/>
      <w:outlineLvl w:val="2"/>
    </w:pPr>
    <w:rPr>
      <w:spacing w:val="6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alloonText">
    <w:name w:val="Balloon Text"/>
    <w:basedOn w:val="Normal"/>
    <w:semiHidden/>
    <w:rsid w:val="007275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F613C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613C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7ADF"/>
    <w:rPr>
      <w:rFonts w:ascii="Trebuchet MS" w:hAnsi="Trebuchet MS"/>
      <w:sz w:val="22"/>
    </w:rPr>
  </w:style>
  <w:style w:type="paragraph" w:styleId="TOC2">
    <w:name w:val="toc 2"/>
    <w:basedOn w:val="Normal"/>
    <w:next w:val="Normal"/>
    <w:autoRedefine/>
    <w:uiPriority w:val="39"/>
    <w:rsid w:val="00A4461E"/>
    <w:pPr>
      <w:tabs>
        <w:tab w:val="left" w:pos="880"/>
        <w:tab w:val="right" w:leader="dot" w:pos="9061"/>
      </w:tabs>
      <w:spacing w:after="60"/>
      <w:ind w:left="221"/>
    </w:pPr>
  </w:style>
  <w:style w:type="paragraph" w:styleId="TOC1">
    <w:name w:val="toc 1"/>
    <w:basedOn w:val="Normal"/>
    <w:next w:val="Normal"/>
    <w:autoRedefine/>
    <w:uiPriority w:val="39"/>
    <w:rsid w:val="00485EF5"/>
    <w:pPr>
      <w:tabs>
        <w:tab w:val="right" w:leader="dot" w:pos="9061"/>
      </w:tabs>
    </w:pPr>
  </w:style>
  <w:style w:type="paragraph" w:styleId="TOC3">
    <w:name w:val="toc 3"/>
    <w:basedOn w:val="Normal"/>
    <w:next w:val="Normal"/>
    <w:autoRedefine/>
    <w:uiPriority w:val="39"/>
    <w:rsid w:val="00A4461E"/>
    <w:pPr>
      <w:spacing w:after="60"/>
      <w:ind w:left="442"/>
    </w:pPr>
  </w:style>
  <w:style w:type="paragraph" w:customStyle="1" w:styleId="Title1">
    <w:name w:val="Title1"/>
    <w:basedOn w:val="Normal"/>
    <w:semiHidden/>
    <w:rsid w:val="00700E96"/>
    <w:pPr>
      <w:widowControl w:val="0"/>
      <w:autoSpaceDE w:val="0"/>
      <w:autoSpaceDN w:val="0"/>
      <w:adjustRightInd w:val="0"/>
      <w:spacing w:line="800" w:lineRule="exact"/>
      <w:jc w:val="left"/>
    </w:pPr>
    <w:rPr>
      <w:rFonts w:cs="Arial"/>
      <w:color w:val="00A1C6"/>
      <w:kern w:val="20"/>
      <w:sz w:val="72"/>
      <w:szCs w:val="72"/>
      <w:lang w:val="en-US"/>
    </w:rPr>
  </w:style>
  <w:style w:type="table" w:styleId="TableGrid">
    <w:name w:val="Table Grid"/>
    <w:basedOn w:val="TableNormal"/>
    <w:semiHidden/>
    <w:rsid w:val="00700E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Logo">
    <w:name w:val="Titel_Logo"/>
    <w:basedOn w:val="Title1"/>
    <w:semiHidden/>
    <w:rsid w:val="00700E96"/>
    <w:pPr>
      <w:spacing w:line="820" w:lineRule="exact"/>
    </w:pPr>
    <w:rPr>
      <w:b/>
      <w:bCs/>
      <w:color w:val="FFFFFF"/>
      <w:sz w:val="88"/>
      <w:szCs w:val="88"/>
    </w:rPr>
  </w:style>
  <w:style w:type="character" w:styleId="HTMLCode">
    <w:name w:val="HTML Code"/>
    <w:basedOn w:val="DefaultParagraphFont"/>
    <w:semiHidden/>
    <w:rsid w:val="00700E96"/>
    <w:rPr>
      <w:rFonts w:ascii="Courier New" w:hAnsi="Courier New" w:cs="Courier New"/>
      <w:sz w:val="20"/>
      <w:szCs w:val="20"/>
    </w:rPr>
  </w:style>
  <w:style w:type="paragraph" w:customStyle="1" w:styleId="EinfacherAbsatz">
    <w:name w:val="[Einfacher Absatz]"/>
    <w:basedOn w:val="Normal"/>
    <w:semiHidden/>
    <w:rsid w:val="00700E96"/>
    <w:pPr>
      <w:widowControl w:val="0"/>
      <w:autoSpaceDE w:val="0"/>
      <w:autoSpaceDN w:val="0"/>
      <w:adjustRightInd w:val="0"/>
      <w:spacing w:line="288" w:lineRule="auto"/>
      <w:jc w:val="left"/>
      <w:textAlignment w:val="center"/>
    </w:pPr>
    <w:rPr>
      <w:rFonts w:ascii="Times-Roman" w:hAnsi="Times-Roman"/>
      <w:color w:val="000000"/>
      <w:sz w:val="24"/>
      <w:szCs w:val="24"/>
    </w:rPr>
  </w:style>
  <w:style w:type="paragraph" w:customStyle="1" w:styleId="mttitle">
    <w:name w:val="mt_title"/>
    <w:basedOn w:val="Normal"/>
    <w:qFormat/>
    <w:rsid w:val="00382DE8"/>
    <w:pPr>
      <w:spacing w:line="240" w:lineRule="auto"/>
      <w:ind w:right="31"/>
      <w:jc w:val="left"/>
    </w:pPr>
    <w:rPr>
      <w:b/>
      <w:bCs/>
      <w:color w:val="D5D5DB" w:themeColor="background2"/>
      <w:sz w:val="64"/>
      <w:szCs w:val="64"/>
      <w:lang w:val="en-US"/>
    </w:rPr>
  </w:style>
  <w:style w:type="paragraph" w:styleId="TOC4">
    <w:name w:val="toc 4"/>
    <w:basedOn w:val="Normal"/>
    <w:next w:val="Normal"/>
    <w:autoRedefine/>
    <w:semiHidden/>
    <w:rsid w:val="0022437E"/>
    <w:pPr>
      <w:ind w:left="660"/>
    </w:pPr>
  </w:style>
  <w:style w:type="paragraph" w:styleId="TOC5">
    <w:name w:val="toc 5"/>
    <w:basedOn w:val="Normal"/>
    <w:next w:val="Normal"/>
    <w:autoRedefine/>
    <w:semiHidden/>
    <w:rsid w:val="0022437E"/>
    <w:pPr>
      <w:ind w:left="880"/>
    </w:pPr>
  </w:style>
  <w:style w:type="paragraph" w:styleId="TOC6">
    <w:name w:val="toc 6"/>
    <w:basedOn w:val="Normal"/>
    <w:next w:val="Normal"/>
    <w:autoRedefine/>
    <w:semiHidden/>
    <w:rsid w:val="0022437E"/>
    <w:pPr>
      <w:ind w:left="1100"/>
    </w:pPr>
  </w:style>
  <w:style w:type="paragraph" w:styleId="TOC7">
    <w:name w:val="toc 7"/>
    <w:basedOn w:val="Normal"/>
    <w:next w:val="Normal"/>
    <w:autoRedefine/>
    <w:semiHidden/>
    <w:rsid w:val="0022437E"/>
    <w:pPr>
      <w:ind w:left="1320"/>
    </w:pPr>
  </w:style>
  <w:style w:type="paragraph" w:styleId="TOC8">
    <w:name w:val="toc 8"/>
    <w:basedOn w:val="Normal"/>
    <w:next w:val="Normal"/>
    <w:autoRedefine/>
    <w:semiHidden/>
    <w:rsid w:val="0022437E"/>
    <w:pPr>
      <w:ind w:left="1540"/>
    </w:pPr>
  </w:style>
  <w:style w:type="paragraph" w:styleId="TOC9">
    <w:name w:val="toc 9"/>
    <w:basedOn w:val="Normal"/>
    <w:next w:val="Normal"/>
    <w:autoRedefine/>
    <w:semiHidden/>
    <w:rsid w:val="0022437E"/>
    <w:pPr>
      <w:ind w:left="1760"/>
    </w:pPr>
  </w:style>
  <w:style w:type="paragraph" w:customStyle="1" w:styleId="mtauthor">
    <w:name w:val="mt_author"/>
    <w:basedOn w:val="Normal"/>
    <w:qFormat/>
    <w:rsid w:val="00382DE8"/>
    <w:pPr>
      <w:spacing w:line="240" w:lineRule="auto"/>
    </w:pPr>
    <w:rPr>
      <w:color w:val="082862" w:themeColor="text2"/>
      <w:sz w:val="28"/>
      <w:szCs w:val="28"/>
      <w:lang w:val="en-US"/>
    </w:rPr>
  </w:style>
  <w:style w:type="paragraph" w:customStyle="1" w:styleId="mtheadingnonumbers">
    <w:name w:val="mt_heading (no numbers)"/>
    <w:basedOn w:val="mtheadingnextpage"/>
    <w:next w:val="mtparagraph"/>
    <w:qFormat/>
    <w:rsid w:val="007A7B9A"/>
    <w:pPr>
      <w:pageBreakBefore w:val="0"/>
    </w:pPr>
  </w:style>
  <w:style w:type="paragraph" w:customStyle="1" w:styleId="mtheading1numbers">
    <w:name w:val="mt_heading1 (numbers)"/>
    <w:basedOn w:val="Heading1"/>
    <w:next w:val="mtparagraph"/>
    <w:qFormat/>
    <w:rsid w:val="00372BBD"/>
    <w:pPr>
      <w:ind w:left="360" w:hanging="360"/>
    </w:pPr>
  </w:style>
  <w:style w:type="paragraph" w:customStyle="1" w:styleId="mtheading2numbers">
    <w:name w:val="mt_heading2 (numbers)"/>
    <w:basedOn w:val="Heading2"/>
    <w:qFormat/>
    <w:rsid w:val="00372BBD"/>
  </w:style>
  <w:style w:type="paragraph" w:customStyle="1" w:styleId="mtheading3numbers">
    <w:name w:val="mt_heading3 (numbers)"/>
    <w:basedOn w:val="Heading3"/>
    <w:qFormat/>
    <w:rsid w:val="00372BBD"/>
  </w:style>
  <w:style w:type="paragraph" w:customStyle="1" w:styleId="mtheadingnextpage">
    <w:name w:val="mt_heading (next page"/>
    <w:aliases w:val="no numbers)"/>
    <w:next w:val="mtparagraph"/>
    <w:qFormat/>
    <w:rsid w:val="007A7B9A"/>
    <w:pPr>
      <w:pageBreakBefore/>
      <w:spacing w:line="360" w:lineRule="auto"/>
      <w:outlineLvl w:val="0"/>
    </w:pPr>
    <w:rPr>
      <w:rFonts w:ascii="Calibri" w:hAnsi="Calibri" w:cs="Arial"/>
      <w:bCs/>
      <w:kern w:val="32"/>
      <w:sz w:val="32"/>
      <w:szCs w:val="32"/>
      <w:lang w:val="en-US"/>
    </w:rPr>
  </w:style>
  <w:style w:type="paragraph" w:customStyle="1" w:styleId="mtheadingnotinindex">
    <w:name w:val="mt_heading (not in index)"/>
    <w:basedOn w:val="Normal"/>
    <w:next w:val="mtparagraph"/>
    <w:qFormat/>
    <w:rsid w:val="007A7B9A"/>
    <w:pPr>
      <w:spacing w:after="60"/>
      <w:ind w:right="-57"/>
    </w:pPr>
    <w:rPr>
      <w:sz w:val="32"/>
      <w:szCs w:val="32"/>
      <w:lang w:val="en-US"/>
    </w:rPr>
  </w:style>
  <w:style w:type="paragraph" w:customStyle="1" w:styleId="mtparagraph">
    <w:name w:val="mt_paragraph"/>
    <w:basedOn w:val="Normal"/>
    <w:link w:val="mtparagraphChar"/>
    <w:qFormat/>
    <w:rsid w:val="00F06078"/>
    <w:rPr>
      <w:lang w:val="en-US"/>
    </w:rPr>
  </w:style>
  <w:style w:type="paragraph" w:customStyle="1" w:styleId="mtreferencetext">
    <w:name w:val="mt_reference_text"/>
    <w:basedOn w:val="Normal"/>
    <w:qFormat/>
    <w:rsid w:val="00F06078"/>
    <w:pPr>
      <w:autoSpaceDE w:val="0"/>
      <w:autoSpaceDN w:val="0"/>
      <w:adjustRightInd w:val="0"/>
      <w:spacing w:after="120" w:line="240" w:lineRule="auto"/>
    </w:pPr>
    <w:rPr>
      <w:lang w:val="en-US"/>
    </w:rPr>
  </w:style>
  <w:style w:type="paragraph" w:customStyle="1" w:styleId="mtappendixtext">
    <w:name w:val="mt_appendix_text"/>
    <w:basedOn w:val="Normal"/>
    <w:qFormat/>
    <w:rsid w:val="00F06078"/>
    <w:pPr>
      <w:spacing w:line="240" w:lineRule="auto"/>
      <w:ind w:right="-57"/>
    </w:pPr>
    <w:rPr>
      <w:szCs w:val="22"/>
      <w:lang w:val="en-US"/>
    </w:rPr>
  </w:style>
  <w:style w:type="paragraph" w:customStyle="1" w:styleId="mtreferencetitle">
    <w:name w:val="mt_reference_title"/>
    <w:basedOn w:val="Normal"/>
    <w:next w:val="mtreferencetext"/>
    <w:qFormat/>
    <w:rsid w:val="00F06078"/>
    <w:pPr>
      <w:autoSpaceDE w:val="0"/>
      <w:autoSpaceDN w:val="0"/>
      <w:adjustRightInd w:val="0"/>
      <w:spacing w:after="120" w:line="240" w:lineRule="auto"/>
    </w:pPr>
    <w:rPr>
      <w:b/>
      <w:lang w:val="en-US"/>
    </w:rPr>
  </w:style>
  <w:style w:type="paragraph" w:customStyle="1" w:styleId="mtgraphsourcetext">
    <w:name w:val="mt_graph source text"/>
    <w:basedOn w:val="mtparagraph"/>
    <w:next w:val="mtparagraph"/>
    <w:link w:val="mtgraphsourcetextChar"/>
    <w:qFormat/>
    <w:rsid w:val="00F06078"/>
    <w:pPr>
      <w:spacing w:before="120" w:after="240" w:line="220" w:lineRule="exact"/>
      <w:ind w:left="680" w:hanging="680"/>
    </w:pPr>
    <w:rPr>
      <w:sz w:val="16"/>
    </w:rPr>
  </w:style>
  <w:style w:type="paragraph" w:customStyle="1" w:styleId="mtgraphheadingexhibits">
    <w:name w:val="mt_graph heading (exhibits)"/>
    <w:basedOn w:val="mtparagraph"/>
    <w:next w:val="mtgraphsourcetext"/>
    <w:rsid w:val="004D2A66"/>
    <w:pPr>
      <w:spacing w:line="240" w:lineRule="auto"/>
      <w:ind w:left="1134" w:hanging="1134"/>
    </w:pPr>
    <w:rPr>
      <w:b/>
      <w:bCs/>
      <w:sz w:val="20"/>
    </w:rPr>
  </w:style>
  <w:style w:type="character" w:customStyle="1" w:styleId="mtparagraphChar">
    <w:name w:val="mt_paragraph Char"/>
    <w:basedOn w:val="DefaultParagraphFont"/>
    <w:link w:val="mtparagraph"/>
    <w:rsid w:val="00F06078"/>
    <w:rPr>
      <w:rFonts w:ascii="Calibri" w:hAnsi="Calibri"/>
      <w:sz w:val="22"/>
      <w:lang w:val="en-US"/>
    </w:rPr>
  </w:style>
  <w:style w:type="character" w:customStyle="1" w:styleId="mtgraphsourcetextChar">
    <w:name w:val="mt_graph source text Char"/>
    <w:basedOn w:val="mtparagraphChar"/>
    <w:link w:val="mtgraphsourcetext"/>
    <w:rsid w:val="00F06078"/>
    <w:rPr>
      <w:rFonts w:ascii="Calibri" w:hAnsi="Calibri"/>
      <w:sz w:val="16"/>
      <w:lang w:val="en-US"/>
    </w:rPr>
  </w:style>
  <w:style w:type="paragraph" w:customStyle="1" w:styleId="mtquotation">
    <w:name w:val="mt_quotation"/>
    <w:basedOn w:val="mtparagraph"/>
    <w:rsid w:val="00E02FB0"/>
    <w:pPr>
      <w:spacing w:line="240" w:lineRule="auto"/>
      <w:ind w:left="567" w:right="567"/>
    </w:pPr>
    <w:rPr>
      <w:sz w:val="18"/>
    </w:rPr>
  </w:style>
  <w:style w:type="paragraph" w:styleId="ListParagraph">
    <w:name w:val="List Paragraph"/>
    <w:basedOn w:val="Normal"/>
    <w:uiPriority w:val="34"/>
    <w:qFormat/>
    <w:rsid w:val="007A7B9A"/>
    <w:pPr>
      <w:spacing w:line="240" w:lineRule="auto"/>
      <w:ind w:left="720"/>
      <w:contextualSpacing/>
      <w:jc w:val="left"/>
    </w:pPr>
  </w:style>
  <w:style w:type="paragraph" w:styleId="Title">
    <w:name w:val="Title"/>
    <w:basedOn w:val="Normal"/>
    <w:next w:val="Normal"/>
    <w:link w:val="TitleChar"/>
    <w:qFormat/>
    <w:rsid w:val="007A7B9A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7A7B9A"/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styleId="SubtleReference">
    <w:name w:val="Subtle Reference"/>
    <w:basedOn w:val="DefaultParagraphFont"/>
    <w:uiPriority w:val="31"/>
    <w:qFormat/>
    <w:rsid w:val="007A7B9A"/>
    <w:rPr>
      <w:smallCaps/>
      <w:color w:val="878787" w:themeColor="text1" w:themeTint="A5"/>
    </w:rPr>
  </w:style>
  <w:style w:type="paragraph" w:styleId="NoSpacing">
    <w:name w:val="No Spacing"/>
    <w:link w:val="NoSpacingChar"/>
    <w:uiPriority w:val="1"/>
    <w:qFormat/>
    <w:rsid w:val="00986562"/>
    <w:rPr>
      <w:rFonts w:asciiTheme="minorHAnsi" w:eastAsiaTheme="minorEastAsia" w:hAnsiTheme="minorHAnsi" w:cstheme="minorBidi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986562"/>
    <w:rPr>
      <w:rFonts w:asciiTheme="minorHAnsi" w:eastAsiaTheme="minorEastAsia" w:hAnsiTheme="minorHAnsi" w:cstheme="minorBidi"/>
      <w:sz w:val="22"/>
      <w:szCs w:val="22"/>
      <w:lang w:val="en-US" w:eastAsia="zh-CN"/>
    </w:rPr>
  </w:style>
  <w:style w:type="paragraph" w:styleId="Caption">
    <w:name w:val="caption"/>
    <w:basedOn w:val="Normal"/>
    <w:next w:val="Normal"/>
    <w:unhideWhenUsed/>
    <w:qFormat/>
    <w:rsid w:val="00217843"/>
    <w:pPr>
      <w:spacing w:after="200" w:line="240" w:lineRule="auto"/>
    </w:pPr>
    <w:rPr>
      <w:i/>
      <w:iCs/>
      <w:color w:val="082862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2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hicagomanualofstyle.org.proxy.esmt.org/home.html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salik\AppData\Local\Temp\ESMT%20MBA%20Thesis%20template%202014.dotx" TargetMode="External"/></Relationships>
</file>

<file path=word/theme/theme1.xml><?xml version="1.0" encoding="utf-8"?>
<a:theme xmlns:a="http://schemas.openxmlformats.org/drawingml/2006/main" name="ESMT-v7.2">
  <a:themeElements>
    <a:clrScheme name="esmt">
      <a:dk1>
        <a:srgbClr val="464646"/>
      </a:dk1>
      <a:lt1>
        <a:sysClr val="window" lastClr="FFFFFF"/>
      </a:lt1>
      <a:dk2>
        <a:srgbClr val="082862"/>
      </a:dk2>
      <a:lt2>
        <a:srgbClr val="D5D5DB"/>
      </a:lt2>
      <a:accent1>
        <a:srgbClr val="082862"/>
      </a:accent1>
      <a:accent2>
        <a:srgbClr val="3F4B82"/>
      </a:accent2>
      <a:accent3>
        <a:srgbClr val="728AB9"/>
      </a:accent3>
      <a:accent4>
        <a:srgbClr val="99B4D7"/>
      </a:accent4>
      <a:accent5>
        <a:srgbClr val="A1A0A9"/>
      </a:accent5>
      <a:accent6>
        <a:srgbClr val="82818A"/>
      </a:accent6>
      <a:hlink>
        <a:srgbClr val="082862"/>
      </a:hlink>
      <a:folHlink>
        <a:srgbClr val="3F4B82"/>
      </a:folHlink>
    </a:clrScheme>
    <a:fontScheme name="esmt-Calibri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2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spcBef>
            <a:spcPts val="400"/>
          </a:spcBef>
          <a:defRPr sz="1600" b="1" dirty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  <a:prstDash val="solid"/>
          <a:headEnd type="none" w="lg" len="med"/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none" lIns="0" tIns="0" rIns="0" bIns="0" rtlCol="0">
        <a:spAutoFit/>
      </a:bodyPr>
      <a:lstStyle>
        <a:defPPr>
          <a:lnSpc>
            <a:spcPct val="90000"/>
          </a:lnSpc>
          <a:spcBef>
            <a:spcPts val="400"/>
          </a:spcBef>
          <a:defRPr sz="1600" dirty="0"/>
        </a:defPPr>
      </a:lstStyle>
    </a:txDef>
  </a:objectDefaults>
  <a:extraClrSchemeLst/>
  <a:custClrLst>
    <a:custClr name="ESMT blue">
      <a:srgbClr val="1D2D61"/>
    </a:custClr>
    <a:custClr name="ESMT red">
      <a:srgbClr val="AF1A1C"/>
    </a:custClr>
    <a:custClr name="Orange">
      <a:srgbClr val="D74503"/>
    </a:custClr>
    <a:custClr name="Yellow">
      <a:srgbClr val="DCA302"/>
    </a:custClr>
    <a:custClr name="Green">
      <a:srgbClr val="317F31"/>
    </a:custClr>
    <a:custClr name="Teal">
      <a:srgbClr val="2D7485"/>
    </a:custClr>
    <a:custClr name="Purple">
      <a:srgbClr val="78325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Light Red">
      <a:srgbClr val="DD8F96"/>
    </a:custClr>
    <a:custClr name="Light Orange">
      <a:srgbClr val="ECBA90"/>
    </a:custClr>
    <a:custClr name="Light Yellow">
      <a:srgbClr val="F2CF6E"/>
    </a:custClr>
    <a:custClr name="Light Green">
      <a:srgbClr val="93C999"/>
    </a:custClr>
    <a:custClr name="Light Teal">
      <a:srgbClr val="67B8CB"/>
    </a:custClr>
    <a:custClr name="Light Purple">
      <a:srgbClr val="BE9CBC"/>
    </a:custClr>
  </a:custClrLst>
  <a:extLst>
    <a:ext uri="{05A4C25C-085E-4340-85A3-A5531E510DB2}">
      <thm15:themeFamily xmlns:thm15="http://schemas.microsoft.com/office/thememl/2012/main" name="ESMT-v7.2" id="{A567BA00-10C9-4A4E-8FD9-E206027A2339}" vid="{CA6C54F5-5AE6-4CB5-9AAD-340C7991FD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FC0FFE5B879041827BE7332CF3E11F" ma:contentTypeVersion="14" ma:contentTypeDescription="Create a new document." ma:contentTypeScope="" ma:versionID="31d03f92d1cd92b588f22ae3367d8031">
  <xsd:schema xmlns:xsd="http://www.w3.org/2001/XMLSchema" xmlns:xs="http://www.w3.org/2001/XMLSchema" xmlns:p="http://schemas.microsoft.com/office/2006/metadata/properties" xmlns:ns2="43e9d316-3d97-4784-957a-97221118332c" xmlns:ns3="ba7aff9d-3f97-4977-883a-c1ce34fc8963" targetNamespace="http://schemas.microsoft.com/office/2006/metadata/properties" ma:root="true" ma:fieldsID="787c78ec529640ad3312855aa3dceebf" ns2:_="" ns3:_="">
    <xsd:import namespace="43e9d316-3d97-4784-957a-97221118332c"/>
    <xsd:import namespace="ba7aff9d-3f97-4977-883a-c1ce34fc896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e9d316-3d97-4784-957a-97221118332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a0b9ccd-1528-48b2-bfda-76b4947746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aff9d-3f97-4977-883a-c1ce34fc896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bfbc9490-debd-4bfd-9296-ccf2a1e17683}" ma:internalName="TaxCatchAll" ma:showField="CatchAllData" ma:web="ba7aff9d-3f97-4977-883a-c1ce34fc89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e9d316-3d97-4784-957a-97221118332c">
      <Terms xmlns="http://schemas.microsoft.com/office/infopath/2007/PartnerControls"/>
    </lcf76f155ced4ddcb4097134ff3c332f>
    <TaxCatchAll xmlns="ba7aff9d-3f97-4977-883a-c1ce34fc896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C5DA4E-ADCC-46C1-88F5-A3E21CC589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C943F5-40F5-44AE-ABF7-94DF4335E9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e9d316-3d97-4784-957a-97221118332c"/>
    <ds:schemaRef ds:uri="ba7aff9d-3f97-4977-883a-c1ce34fc89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E4D0A0-A44D-4288-9E59-0584151D4EC5}">
  <ds:schemaRefs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ba7aff9d-3f97-4977-883a-c1ce34fc8963"/>
    <ds:schemaRef ds:uri="43e9d316-3d97-4784-957a-97221118332c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8862F2EE-FAE1-45AA-89AB-F38D9B0B4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ESMT MBA Thesis template 2014</Template>
  <TotalTime>0</TotalTime>
  <Pages>12</Pages>
  <Words>1590</Words>
  <Characters>9075</Characters>
  <Application>Microsoft Office Word</Application>
  <DocSecurity>0</DocSecurity>
  <Lines>232</Lines>
  <Paragraphs>121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ESMT MIM Thesis template</vt:lpstr>
      <vt:lpstr>ESMT EMBA Thesis template</vt:lpstr>
    </vt:vector>
  </TitlesOfParts>
  <Company>ESMT</Company>
  <LinksUpToDate>false</LinksUpToDate>
  <CharactersWithSpaces>10544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ESMT MIM Thesis template</dc:title>
  <dc:subject/>
  <dc:creator>Hey there, My name</dc:creator>
  <cp:keywords/>
  <dc:description/>
  <cp:lastModifiedBy>Gjorgievska, Ivana</cp:lastModifiedBy>
  <cp:revision>9</cp:revision>
  <cp:lastPrinted>2010-11-18T14:49:00Z</cp:lastPrinted>
  <dcterms:created xsi:type="dcterms:W3CDTF">2022-10-27T13:14:00Z</dcterms:created>
  <dcterms:modified xsi:type="dcterms:W3CDTF">2025-10-30T14:28:00Z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0x010100BBFC0FFE5B879041827BE7332CF3E11F</vt:lpwstr>
  </property>
  <property fmtid="{D5CDD505-2E9C-101B-9397-08002B2CF9AE}" pid="3" name="MediaServiceImageTags">
    <vt:lpwstr/>
  </property>
</Properties>
</file>